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839" w:type="dxa"/>
        <w:tblLayout w:type="fixed"/>
        <w:tblLook w:val="0000" w:firstRow="0" w:lastRow="0" w:firstColumn="0" w:lastColumn="0" w:noHBand="0" w:noVBand="0"/>
      </w:tblPr>
      <w:tblGrid>
        <w:gridCol w:w="1278"/>
        <w:gridCol w:w="1350"/>
        <w:gridCol w:w="2160"/>
        <w:gridCol w:w="900"/>
        <w:gridCol w:w="3151"/>
      </w:tblGrid>
      <w:tr w:rsidR="00797251" w14:paraId="5700671F" w14:textId="77777777" w:rsidTr="003E79A1">
        <w:trPr>
          <w:cantSplit/>
        </w:trPr>
        <w:tc>
          <w:tcPr>
            <w:tcW w:w="1278" w:type="dxa"/>
            <w:tcBorders>
              <w:top w:val="nil"/>
              <w:left w:val="nil"/>
              <w:bottom w:val="nil"/>
              <w:right w:val="nil"/>
            </w:tcBorders>
          </w:tcPr>
          <w:p w14:paraId="5F09B629" w14:textId="77777777" w:rsidR="00797251" w:rsidRDefault="00797251"/>
        </w:tc>
        <w:tc>
          <w:tcPr>
            <w:tcW w:w="7561" w:type="dxa"/>
            <w:gridSpan w:val="4"/>
            <w:tcBorders>
              <w:top w:val="nil"/>
              <w:left w:val="nil"/>
              <w:bottom w:val="nil"/>
              <w:right w:val="nil"/>
            </w:tcBorders>
          </w:tcPr>
          <w:p w14:paraId="129E1E63" w14:textId="77777777" w:rsidR="00797251" w:rsidRDefault="00797251">
            <w:pPr>
              <w:pStyle w:val="Department"/>
            </w:pPr>
          </w:p>
        </w:tc>
      </w:tr>
      <w:tr w:rsidR="00797251" w14:paraId="184BEA4E" w14:textId="77777777" w:rsidTr="003E79A1">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45810214" w14:textId="77777777" w:rsidR="00797251" w:rsidRDefault="00797251">
            <w:pPr>
              <w:spacing w:before="3520"/>
            </w:pPr>
          </w:p>
        </w:tc>
        <w:tc>
          <w:tcPr>
            <w:tcW w:w="6211" w:type="dxa"/>
            <w:gridSpan w:val="3"/>
            <w:tcBorders>
              <w:top w:val="nil"/>
              <w:left w:val="nil"/>
              <w:bottom w:val="nil"/>
              <w:right w:val="nil"/>
            </w:tcBorders>
          </w:tcPr>
          <w:p w14:paraId="01398FBD" w14:textId="77777777" w:rsidR="00797251" w:rsidRDefault="00797251">
            <w:pPr>
              <w:pStyle w:val="TOCBase"/>
              <w:tabs>
                <w:tab w:val="clear" w:pos="8640"/>
              </w:tabs>
              <w:spacing w:before="3520"/>
              <w:rPr>
                <w:caps w:val="0"/>
              </w:rPr>
            </w:pPr>
          </w:p>
        </w:tc>
      </w:tr>
      <w:tr w:rsidR="003E79A1" w14:paraId="1AD8A549" w14:textId="77777777" w:rsidTr="003E79A1">
        <w:tblPrEx>
          <w:tblBorders>
            <w:top w:val="single" w:sz="6" w:space="0" w:color="auto"/>
            <w:left w:val="single" w:sz="6" w:space="0" w:color="auto"/>
            <w:bottom w:val="single" w:sz="6" w:space="0" w:color="auto"/>
            <w:right w:val="single" w:sz="6" w:space="0" w:color="auto"/>
          </w:tblBorders>
        </w:tblPrEx>
        <w:tc>
          <w:tcPr>
            <w:tcW w:w="2628" w:type="dxa"/>
            <w:gridSpan w:val="2"/>
            <w:tcBorders>
              <w:top w:val="single" w:sz="6" w:space="0" w:color="000000"/>
              <w:left w:val="single" w:sz="6" w:space="0" w:color="000000"/>
              <w:bottom w:val="nil"/>
              <w:right w:val="nil"/>
            </w:tcBorders>
            <w:shd w:val="clear" w:color="auto" w:fill="4F81BD" w:themeFill="accent1"/>
          </w:tcPr>
          <w:p w14:paraId="33685EFF" w14:textId="52DBA7ED" w:rsidR="003E79A1" w:rsidRPr="001E6259" w:rsidRDefault="003E79A1" w:rsidP="003E79A1">
            <w:pPr>
              <w:pStyle w:val="FSDMTitleCover"/>
              <w:jc w:val="right"/>
              <w:rPr>
                <w:b w:val="0"/>
                <w:bCs/>
                <w:sz w:val="34"/>
                <w:szCs w:val="34"/>
              </w:rPr>
            </w:pPr>
            <w:r w:rsidRPr="00FB6866">
              <w:rPr>
                <w:b w:val="0"/>
              </w:rPr>
              <w:t>Project:</w:t>
            </w:r>
          </w:p>
        </w:tc>
        <w:tc>
          <w:tcPr>
            <w:tcW w:w="6211" w:type="dxa"/>
            <w:gridSpan w:val="3"/>
            <w:tcBorders>
              <w:top w:val="single" w:sz="6" w:space="0" w:color="000000"/>
              <w:left w:val="nil"/>
              <w:bottom w:val="nil"/>
              <w:right w:val="single" w:sz="6" w:space="0" w:color="000000"/>
            </w:tcBorders>
            <w:shd w:val="clear" w:color="auto" w:fill="4F81BD" w:themeFill="accent1"/>
          </w:tcPr>
          <w:p w14:paraId="46112581" w14:textId="7E8D8B9C" w:rsidR="003E79A1" w:rsidRPr="001E6259" w:rsidRDefault="003E79A1" w:rsidP="003E79A1">
            <w:pPr>
              <w:pStyle w:val="FSDMTitleCover"/>
              <w:rPr>
                <w:b w:val="0"/>
                <w:bCs/>
                <w:sz w:val="34"/>
                <w:szCs w:val="34"/>
              </w:rPr>
            </w:pPr>
            <w:proofErr w:type="spellStart"/>
            <w:r w:rsidRPr="00FB6866">
              <w:rPr>
                <w:b w:val="0"/>
              </w:rPr>
              <w:t>MyMav</w:t>
            </w:r>
            <w:proofErr w:type="spellEnd"/>
            <w:r w:rsidRPr="00FB6866">
              <w:rPr>
                <w:b w:val="0"/>
              </w:rPr>
              <w:t xml:space="preserve"> Mobile</w:t>
            </w:r>
          </w:p>
        </w:tc>
      </w:tr>
      <w:tr w:rsidR="003E79A1" w14:paraId="291B1C47" w14:textId="77777777" w:rsidTr="003E79A1">
        <w:tblPrEx>
          <w:tblBorders>
            <w:top w:val="single" w:sz="6" w:space="0" w:color="auto"/>
            <w:left w:val="single" w:sz="6" w:space="0" w:color="auto"/>
            <w:bottom w:val="single" w:sz="6" w:space="0" w:color="auto"/>
            <w:right w:val="single" w:sz="6" w:space="0" w:color="auto"/>
          </w:tblBorders>
        </w:tblPrEx>
        <w:tc>
          <w:tcPr>
            <w:tcW w:w="2628" w:type="dxa"/>
            <w:gridSpan w:val="2"/>
            <w:tcBorders>
              <w:top w:val="single" w:sz="6" w:space="0" w:color="000000"/>
              <w:left w:val="single" w:sz="6" w:space="0" w:color="000000"/>
              <w:bottom w:val="nil"/>
              <w:right w:val="nil"/>
            </w:tcBorders>
            <w:shd w:val="clear" w:color="auto" w:fill="FFFFFF"/>
          </w:tcPr>
          <w:p w14:paraId="0449B465" w14:textId="6FB122C2" w:rsidR="003E79A1" w:rsidRPr="001E6259" w:rsidRDefault="003E79A1" w:rsidP="003E79A1">
            <w:pPr>
              <w:pStyle w:val="FSDMTitleCover"/>
              <w:jc w:val="right"/>
              <w:rPr>
                <w:b w:val="0"/>
                <w:bCs/>
                <w:sz w:val="34"/>
                <w:szCs w:val="34"/>
              </w:rPr>
            </w:pPr>
            <w:r w:rsidRPr="00FB6866">
              <w:rPr>
                <w:b w:val="0"/>
              </w:rPr>
              <w:t>Team:</w:t>
            </w:r>
          </w:p>
        </w:tc>
        <w:tc>
          <w:tcPr>
            <w:tcW w:w="6211" w:type="dxa"/>
            <w:gridSpan w:val="3"/>
            <w:tcBorders>
              <w:top w:val="single" w:sz="6" w:space="0" w:color="000000"/>
              <w:left w:val="nil"/>
              <w:bottom w:val="nil"/>
              <w:right w:val="single" w:sz="6" w:space="0" w:color="000000"/>
            </w:tcBorders>
            <w:shd w:val="clear" w:color="auto" w:fill="FFFFFF"/>
          </w:tcPr>
          <w:p w14:paraId="1A9A3620" w14:textId="0AB42A24" w:rsidR="003E79A1" w:rsidRPr="001E6259" w:rsidRDefault="003E79A1" w:rsidP="003E79A1">
            <w:pPr>
              <w:pStyle w:val="FSDMTitleCover"/>
              <w:rPr>
                <w:b w:val="0"/>
                <w:bCs/>
                <w:sz w:val="34"/>
                <w:szCs w:val="34"/>
              </w:rPr>
            </w:pPr>
            <w:r w:rsidRPr="00FB6866">
              <w:rPr>
                <w:b w:val="0"/>
              </w:rPr>
              <w:t>Phi</w:t>
            </w:r>
          </w:p>
        </w:tc>
      </w:tr>
      <w:tr w:rsidR="003E79A1" w14:paraId="6297AAE0" w14:textId="77777777" w:rsidTr="003E79A1">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single" w:sz="6" w:space="0" w:color="000000"/>
              <w:bottom w:val="nil"/>
              <w:right w:val="nil"/>
            </w:tcBorders>
            <w:shd w:val="clear" w:color="auto" w:fill="FFFFFF"/>
          </w:tcPr>
          <w:p w14:paraId="1018A18B" w14:textId="62373A2F" w:rsidR="003E79A1" w:rsidRPr="001E6259" w:rsidRDefault="003E79A1" w:rsidP="003E79A1">
            <w:pPr>
              <w:pStyle w:val="FSDMSubtitleCover"/>
              <w:tabs>
                <w:tab w:val="clear" w:pos="2880"/>
                <w:tab w:val="clear" w:pos="3600"/>
              </w:tabs>
              <w:jc w:val="right"/>
              <w:rPr>
                <w:szCs w:val="34"/>
              </w:rPr>
            </w:pPr>
            <w:r w:rsidRPr="00F116A1">
              <w:t>Class:</w:t>
            </w:r>
          </w:p>
        </w:tc>
        <w:tc>
          <w:tcPr>
            <w:tcW w:w="6211" w:type="dxa"/>
            <w:gridSpan w:val="3"/>
            <w:tcBorders>
              <w:top w:val="nil"/>
              <w:left w:val="nil"/>
              <w:bottom w:val="nil"/>
              <w:right w:val="single" w:sz="6" w:space="0" w:color="000000"/>
            </w:tcBorders>
            <w:shd w:val="clear" w:color="auto" w:fill="FFFFFF"/>
          </w:tcPr>
          <w:p w14:paraId="1BFA0B7E" w14:textId="13164B24" w:rsidR="003E79A1" w:rsidRPr="001E6259" w:rsidRDefault="003E79A1" w:rsidP="003E79A1">
            <w:pPr>
              <w:pStyle w:val="FSDMSubtitleCover"/>
              <w:tabs>
                <w:tab w:val="clear" w:pos="2880"/>
                <w:tab w:val="clear" w:pos="3600"/>
              </w:tabs>
              <w:rPr>
                <w:szCs w:val="34"/>
              </w:rPr>
            </w:pPr>
            <w:r w:rsidRPr="00F116A1">
              <w:t>CSE 3310; Spring 2015</w:t>
            </w:r>
          </w:p>
        </w:tc>
      </w:tr>
      <w:tr w:rsidR="003E79A1" w14:paraId="43BBBE29" w14:textId="77777777" w:rsidTr="003E79A1">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single" w:sz="6" w:space="0" w:color="000000"/>
              <w:bottom w:val="nil"/>
              <w:right w:val="nil"/>
            </w:tcBorders>
            <w:shd w:val="clear" w:color="auto" w:fill="FFFFFF"/>
          </w:tcPr>
          <w:p w14:paraId="6F8345DD" w14:textId="0A1B921F" w:rsidR="003E79A1" w:rsidRPr="001E6259" w:rsidRDefault="003E79A1" w:rsidP="003E79A1">
            <w:pPr>
              <w:pStyle w:val="FSDMSubtitleCover"/>
              <w:tabs>
                <w:tab w:val="clear" w:pos="2880"/>
                <w:tab w:val="clear" w:pos="3600"/>
              </w:tabs>
              <w:jc w:val="right"/>
              <w:rPr>
                <w:szCs w:val="34"/>
              </w:rPr>
            </w:pPr>
            <w:r w:rsidRPr="00F116A1">
              <w:t xml:space="preserve"> Module:</w:t>
            </w:r>
          </w:p>
        </w:tc>
        <w:tc>
          <w:tcPr>
            <w:tcW w:w="6211" w:type="dxa"/>
            <w:gridSpan w:val="3"/>
            <w:tcBorders>
              <w:top w:val="nil"/>
              <w:left w:val="nil"/>
              <w:bottom w:val="nil"/>
              <w:right w:val="single" w:sz="6" w:space="0" w:color="000000"/>
            </w:tcBorders>
            <w:shd w:val="clear" w:color="auto" w:fill="FFFFFF"/>
          </w:tcPr>
          <w:p w14:paraId="1A1C1E1B" w14:textId="5A072065" w:rsidR="003E79A1" w:rsidRPr="001E6259" w:rsidRDefault="003E79A1" w:rsidP="003E79A1">
            <w:pPr>
              <w:pStyle w:val="FSDMSubtitleCover"/>
              <w:tabs>
                <w:tab w:val="clear" w:pos="2880"/>
                <w:tab w:val="clear" w:pos="3600"/>
              </w:tabs>
              <w:rPr>
                <w:szCs w:val="34"/>
              </w:rPr>
            </w:pPr>
            <w:r>
              <w:t>User’s Manual</w:t>
            </w:r>
          </w:p>
        </w:tc>
      </w:tr>
      <w:tr w:rsidR="003E79A1" w14:paraId="301B8158" w14:textId="77777777" w:rsidTr="003E79A1">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single" w:sz="6" w:space="0" w:color="000000"/>
              <w:bottom w:val="single" w:sz="6" w:space="0" w:color="000000"/>
              <w:right w:val="nil"/>
            </w:tcBorders>
            <w:shd w:val="clear" w:color="auto" w:fill="FFFFFF"/>
          </w:tcPr>
          <w:p w14:paraId="147B0842" w14:textId="103B4AC5" w:rsidR="003E79A1" w:rsidRPr="001E6259" w:rsidRDefault="003E79A1" w:rsidP="003E79A1">
            <w:pPr>
              <w:pStyle w:val="FSDMSubtitleCover"/>
              <w:tabs>
                <w:tab w:val="clear" w:pos="2880"/>
                <w:tab w:val="clear" w:pos="3600"/>
              </w:tabs>
              <w:jc w:val="right"/>
              <w:rPr>
                <w:szCs w:val="34"/>
              </w:rPr>
            </w:pPr>
            <w:r w:rsidRPr="00F116A1">
              <w:t>Deliverable:</w:t>
            </w:r>
          </w:p>
        </w:tc>
        <w:tc>
          <w:tcPr>
            <w:tcW w:w="6211" w:type="dxa"/>
            <w:gridSpan w:val="3"/>
            <w:tcBorders>
              <w:top w:val="nil"/>
              <w:left w:val="nil"/>
              <w:bottom w:val="single" w:sz="6" w:space="0" w:color="000000"/>
              <w:right w:val="single" w:sz="6" w:space="0" w:color="000000"/>
            </w:tcBorders>
            <w:shd w:val="clear" w:color="auto" w:fill="FFFFFF"/>
          </w:tcPr>
          <w:p w14:paraId="4EF88BE4" w14:textId="4DC508A7" w:rsidR="003E79A1" w:rsidRPr="001E6259" w:rsidRDefault="003E79A1" w:rsidP="003E79A1">
            <w:pPr>
              <w:pStyle w:val="FSDMSubtitleCover"/>
              <w:tabs>
                <w:tab w:val="clear" w:pos="2880"/>
                <w:tab w:val="clear" w:pos="3600"/>
              </w:tabs>
              <w:rPr>
                <w:szCs w:val="34"/>
              </w:rPr>
            </w:pPr>
            <w:r>
              <w:t>User’s Manual Document</w:t>
            </w:r>
          </w:p>
        </w:tc>
      </w:tr>
      <w:tr w:rsidR="00797251" w14:paraId="405E5437" w14:textId="77777777" w:rsidTr="003E79A1">
        <w:tc>
          <w:tcPr>
            <w:tcW w:w="2628" w:type="dxa"/>
            <w:gridSpan w:val="2"/>
            <w:tcBorders>
              <w:top w:val="nil"/>
              <w:left w:val="nil"/>
              <w:bottom w:val="nil"/>
              <w:right w:val="nil"/>
            </w:tcBorders>
          </w:tcPr>
          <w:p w14:paraId="2A3DECCE"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24B25A87" w14:textId="77777777" w:rsidR="00797251" w:rsidRDefault="00797251">
            <w:pPr>
              <w:pStyle w:val="Date"/>
              <w:jc w:val="left"/>
            </w:pPr>
            <w:bookmarkStart w:id="3" w:name="version"/>
            <w:r>
              <w:t>[</w:t>
            </w:r>
            <w:bookmarkEnd w:id="3"/>
            <w:r>
              <w:t>1.0]</w:t>
            </w:r>
          </w:p>
        </w:tc>
        <w:tc>
          <w:tcPr>
            <w:tcW w:w="900" w:type="dxa"/>
            <w:tcBorders>
              <w:top w:val="nil"/>
              <w:left w:val="nil"/>
              <w:bottom w:val="nil"/>
              <w:right w:val="nil"/>
            </w:tcBorders>
          </w:tcPr>
          <w:p w14:paraId="6947AFA7" w14:textId="77777777" w:rsidR="00797251" w:rsidRDefault="00797251">
            <w:pPr>
              <w:pStyle w:val="Date"/>
              <w:jc w:val="right"/>
            </w:pPr>
            <w:r>
              <w:t>Date:</w:t>
            </w:r>
          </w:p>
        </w:tc>
        <w:tc>
          <w:tcPr>
            <w:tcW w:w="3151" w:type="dxa"/>
            <w:tcBorders>
              <w:top w:val="nil"/>
              <w:left w:val="nil"/>
              <w:bottom w:val="nil"/>
              <w:right w:val="nil"/>
            </w:tcBorders>
          </w:tcPr>
          <w:p w14:paraId="7E2A85DC" w14:textId="311D7415" w:rsidR="00797251" w:rsidRDefault="00797251" w:rsidP="00E81140">
            <w:pPr>
              <w:pStyle w:val="Date"/>
              <w:jc w:val="left"/>
            </w:pPr>
            <w:bookmarkStart w:id="4" w:name="v_date"/>
            <w:r>
              <w:t>[</w:t>
            </w:r>
            <w:r w:rsidR="001000E1">
              <w:t>5/5</w:t>
            </w:r>
            <w:r w:rsidR="00E81140">
              <w:t>/2015</w:t>
            </w:r>
            <w:r>
              <w:t>]</w:t>
            </w:r>
            <w:bookmarkEnd w:id="0"/>
            <w:bookmarkEnd w:id="1"/>
            <w:bookmarkEnd w:id="2"/>
            <w:bookmarkEnd w:id="4"/>
          </w:p>
        </w:tc>
      </w:tr>
    </w:tbl>
    <w:p w14:paraId="7A931181" w14:textId="77777777" w:rsidR="00913BBE" w:rsidRDefault="00913BBE">
      <w:pPr>
        <w:pStyle w:val="ContributorHeading"/>
      </w:pPr>
    </w:p>
    <w:p w14:paraId="59241F07" w14:textId="5A6ADED0" w:rsidR="00913BBE" w:rsidRDefault="00913BBE" w:rsidP="00913BBE">
      <w:pPr>
        <w:pStyle w:val="ContributorHeading"/>
      </w:pPr>
    </w:p>
    <w:p w14:paraId="648037E0" w14:textId="77777777" w:rsidR="00FE488F" w:rsidRDefault="00FE488F" w:rsidP="00913BBE">
      <w:pPr>
        <w:pStyle w:val="ContributorHeading"/>
      </w:pPr>
    </w:p>
    <w:p w14:paraId="25EC76C6" w14:textId="77777777" w:rsidR="00FE488F" w:rsidRDefault="00FE488F" w:rsidP="00913BBE">
      <w:pPr>
        <w:pStyle w:val="ContributorHeading"/>
      </w:pPr>
    </w:p>
    <w:p w14:paraId="7B956111" w14:textId="77777777" w:rsidR="00FE488F" w:rsidRDefault="00FE488F" w:rsidP="00913BBE">
      <w:pPr>
        <w:pStyle w:val="ContributorHeading"/>
      </w:pPr>
    </w:p>
    <w:p w14:paraId="2CB9D2E5" w14:textId="77777777" w:rsidR="00FE488F" w:rsidRDefault="00FE488F" w:rsidP="00913BBE">
      <w:pPr>
        <w:pStyle w:val="ContributorHeading"/>
      </w:pPr>
    </w:p>
    <w:p w14:paraId="6FDC6FA2" w14:textId="77777777" w:rsidR="00FE488F" w:rsidRDefault="00FE488F" w:rsidP="00913BBE">
      <w:pPr>
        <w:pStyle w:val="ContributorHeading"/>
      </w:pPr>
    </w:p>
    <w:p w14:paraId="2E4E647B" w14:textId="77777777" w:rsidR="003E79A1" w:rsidRDefault="003E79A1" w:rsidP="003E79A1">
      <w:pPr>
        <w:pStyle w:val="ContributorHeading"/>
      </w:pPr>
      <w:r>
        <w:lastRenderedPageBreak/>
        <w:t>Contributors:</w:t>
      </w:r>
    </w:p>
    <w:p w14:paraId="10719D20" w14:textId="77777777" w:rsidR="003E79A1" w:rsidRDefault="003E79A1" w:rsidP="003E79A1">
      <w:pPr>
        <w:jc w:val="center"/>
      </w:pPr>
      <w:r>
        <w:t>Greg Wilkinson</w:t>
      </w:r>
    </w:p>
    <w:p w14:paraId="71A59150" w14:textId="77777777" w:rsidR="003E79A1" w:rsidRDefault="003E79A1" w:rsidP="003E79A1">
      <w:pPr>
        <w:jc w:val="center"/>
      </w:pPr>
      <w:r>
        <w:t>1000779713</w:t>
      </w:r>
    </w:p>
    <w:p w14:paraId="77C4AF35" w14:textId="77777777" w:rsidR="003E79A1" w:rsidRDefault="003E79A1" w:rsidP="003E79A1">
      <w:pPr>
        <w:jc w:val="center"/>
      </w:pPr>
      <w:proofErr w:type="spellStart"/>
      <w:r>
        <w:t>Ph</w:t>
      </w:r>
      <w:proofErr w:type="spellEnd"/>
      <w:r>
        <w:t>: 740-507-8340</w:t>
      </w:r>
    </w:p>
    <w:p w14:paraId="4F827BEA" w14:textId="77777777" w:rsidR="003E79A1" w:rsidRDefault="003E79A1" w:rsidP="003E79A1">
      <w:pPr>
        <w:jc w:val="center"/>
      </w:pPr>
      <w:hyperlink r:id="rId8" w:history="1">
        <w:r w:rsidRPr="005F7244">
          <w:rPr>
            <w:rStyle w:val="Hyperlink"/>
          </w:rPr>
          <w:t>gregory.wilkinson@mavs.uta.edu</w:t>
        </w:r>
      </w:hyperlink>
      <w:r>
        <w:t xml:space="preserve"> </w:t>
      </w:r>
    </w:p>
    <w:p w14:paraId="5BD89CFE" w14:textId="77777777" w:rsidR="003E79A1" w:rsidRDefault="003E79A1" w:rsidP="003E79A1">
      <w:pPr>
        <w:jc w:val="center"/>
      </w:pPr>
    </w:p>
    <w:p w14:paraId="200BA613" w14:textId="77777777" w:rsidR="003E79A1" w:rsidRDefault="003E79A1" w:rsidP="003E79A1">
      <w:pPr>
        <w:jc w:val="center"/>
      </w:pPr>
    </w:p>
    <w:p w14:paraId="79EEECA8" w14:textId="77777777" w:rsidR="003E79A1" w:rsidRDefault="003E79A1" w:rsidP="003E79A1">
      <w:pPr>
        <w:jc w:val="center"/>
      </w:pPr>
      <w:r>
        <w:t>Kristina Jefferson</w:t>
      </w:r>
    </w:p>
    <w:p w14:paraId="5DF9ED5A" w14:textId="77777777" w:rsidR="003E79A1" w:rsidRDefault="003E79A1" w:rsidP="003E79A1">
      <w:pPr>
        <w:jc w:val="center"/>
      </w:pPr>
      <w:r>
        <w:t>1000685986</w:t>
      </w:r>
    </w:p>
    <w:p w14:paraId="58138D81" w14:textId="77777777" w:rsidR="003E79A1" w:rsidRDefault="003E79A1" w:rsidP="003E79A1">
      <w:pPr>
        <w:jc w:val="center"/>
      </w:pPr>
      <w:proofErr w:type="spellStart"/>
      <w:r>
        <w:t>Ph</w:t>
      </w:r>
      <w:proofErr w:type="spellEnd"/>
      <w:r>
        <w:t>: 214-717-8758</w:t>
      </w:r>
    </w:p>
    <w:p w14:paraId="012878B7" w14:textId="77777777" w:rsidR="003E79A1" w:rsidRDefault="003E79A1" w:rsidP="003E79A1">
      <w:pPr>
        <w:jc w:val="center"/>
      </w:pPr>
      <w:hyperlink r:id="rId9" w:history="1">
        <w:r w:rsidRPr="005F7244">
          <w:rPr>
            <w:rStyle w:val="Hyperlink"/>
          </w:rPr>
          <w:t>Kristina.jefferson@mavs.uta.edu</w:t>
        </w:r>
      </w:hyperlink>
    </w:p>
    <w:p w14:paraId="08ABB8B6" w14:textId="77777777" w:rsidR="003E79A1" w:rsidRDefault="003E79A1" w:rsidP="003E79A1">
      <w:pPr>
        <w:jc w:val="center"/>
      </w:pPr>
    </w:p>
    <w:p w14:paraId="3ED9C262" w14:textId="77777777" w:rsidR="003E79A1" w:rsidRDefault="003E79A1" w:rsidP="003E79A1">
      <w:pPr>
        <w:jc w:val="center"/>
      </w:pPr>
    </w:p>
    <w:p w14:paraId="43030BA5" w14:textId="77777777" w:rsidR="003E79A1" w:rsidRDefault="003E79A1" w:rsidP="003E79A1">
      <w:pPr>
        <w:jc w:val="center"/>
      </w:pPr>
      <w:r>
        <w:t>Nick Parker</w:t>
      </w:r>
    </w:p>
    <w:p w14:paraId="66E29999" w14:textId="77777777" w:rsidR="003E79A1" w:rsidRDefault="003E79A1" w:rsidP="003E79A1">
      <w:pPr>
        <w:jc w:val="center"/>
      </w:pPr>
      <w:r>
        <w:t>1000732463</w:t>
      </w:r>
    </w:p>
    <w:p w14:paraId="1E2B6890" w14:textId="77777777" w:rsidR="003E79A1" w:rsidRDefault="003E79A1" w:rsidP="003E79A1">
      <w:pPr>
        <w:jc w:val="center"/>
      </w:pPr>
      <w:proofErr w:type="spellStart"/>
      <w:r>
        <w:t>Ph</w:t>
      </w:r>
      <w:proofErr w:type="spellEnd"/>
      <w:r>
        <w:t>: 214-864-7984</w:t>
      </w:r>
    </w:p>
    <w:p w14:paraId="025717F6" w14:textId="77777777" w:rsidR="003E79A1" w:rsidRDefault="003E79A1" w:rsidP="003E79A1">
      <w:pPr>
        <w:jc w:val="center"/>
      </w:pPr>
      <w:hyperlink r:id="rId10" w:history="1">
        <w:r w:rsidRPr="005F7244">
          <w:rPr>
            <w:rStyle w:val="Hyperlink"/>
          </w:rPr>
          <w:t>Nick.parker@mavs.uta.edu</w:t>
        </w:r>
      </w:hyperlink>
      <w:r>
        <w:t xml:space="preserve"> </w:t>
      </w:r>
    </w:p>
    <w:p w14:paraId="623EDBF5" w14:textId="77777777" w:rsidR="003E79A1" w:rsidRDefault="003E79A1" w:rsidP="003E79A1">
      <w:pPr>
        <w:jc w:val="center"/>
      </w:pPr>
    </w:p>
    <w:p w14:paraId="20892A90" w14:textId="77777777" w:rsidR="003E79A1" w:rsidRDefault="003E79A1" w:rsidP="003E79A1">
      <w:pPr>
        <w:jc w:val="center"/>
      </w:pPr>
    </w:p>
    <w:p w14:paraId="493297A6" w14:textId="77777777" w:rsidR="003E79A1" w:rsidRDefault="003E79A1" w:rsidP="003E79A1">
      <w:pPr>
        <w:jc w:val="center"/>
      </w:pPr>
      <w:r>
        <w:t>Jose Caballero</w:t>
      </w:r>
    </w:p>
    <w:p w14:paraId="34F0A421" w14:textId="77777777" w:rsidR="003E79A1" w:rsidRDefault="003E79A1" w:rsidP="003E79A1">
      <w:pPr>
        <w:jc w:val="center"/>
      </w:pPr>
      <w:r>
        <w:t>1000683861</w:t>
      </w:r>
    </w:p>
    <w:p w14:paraId="0ED56440" w14:textId="77777777" w:rsidR="003E79A1" w:rsidRDefault="003E79A1" w:rsidP="003E79A1">
      <w:pPr>
        <w:jc w:val="center"/>
      </w:pPr>
      <w:proofErr w:type="spellStart"/>
      <w:r>
        <w:t>Ph</w:t>
      </w:r>
      <w:proofErr w:type="spellEnd"/>
      <w:r>
        <w:t>: 817-948-6585</w:t>
      </w:r>
    </w:p>
    <w:p w14:paraId="2B73B20F" w14:textId="77777777" w:rsidR="003E79A1" w:rsidRPr="00FE488F" w:rsidRDefault="003E79A1" w:rsidP="003E79A1">
      <w:pPr>
        <w:jc w:val="center"/>
        <w:rPr>
          <w:sz w:val="28"/>
        </w:rPr>
      </w:pPr>
      <w:hyperlink r:id="rId11" w:history="1">
        <w:r w:rsidRPr="005F7244">
          <w:rPr>
            <w:rStyle w:val="Hyperlink"/>
          </w:rPr>
          <w:t>Jose.caballero@mavs.uta.edu</w:t>
        </w:r>
      </w:hyperlink>
      <w:r>
        <w:t xml:space="preserve"> </w:t>
      </w:r>
    </w:p>
    <w:p w14:paraId="57BBE21E" w14:textId="77777777" w:rsidR="00A07A08" w:rsidRDefault="00A07A08" w:rsidP="00A07A08">
      <w:pPr>
        <w:pStyle w:val="RevisionHistory"/>
      </w:pPr>
    </w:p>
    <w:p w14:paraId="5DDE7A74" w14:textId="77777777" w:rsidR="00A07A08" w:rsidRPr="00A07A08" w:rsidRDefault="00A07A08" w:rsidP="00A07A08">
      <w:pPr>
        <w:pStyle w:val="RevisionHistory"/>
      </w:pPr>
    </w:p>
    <w:p w14:paraId="6E89C701" w14:textId="77777777" w:rsidR="00EA279C" w:rsidRPr="00EA279C" w:rsidRDefault="00EA279C" w:rsidP="00EA279C">
      <w:pPr>
        <w:pStyle w:val="RevisionHistory"/>
      </w:pPr>
    </w:p>
    <w:p w14:paraId="36A4662D"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57"/>
        <w:gridCol w:w="2643"/>
      </w:tblGrid>
      <w:tr w:rsidR="00797251" w14:paraId="5E911AD5" w14:textId="77777777" w:rsidTr="003E79A1">
        <w:trPr>
          <w:tblHeader/>
        </w:trPr>
        <w:tc>
          <w:tcPr>
            <w:tcW w:w="990" w:type="dxa"/>
            <w:tcBorders>
              <w:top w:val="single" w:sz="12" w:space="0" w:color="auto"/>
              <w:left w:val="single" w:sz="12" w:space="0" w:color="auto"/>
              <w:bottom w:val="single" w:sz="6" w:space="0" w:color="auto"/>
              <w:right w:val="single" w:sz="6" w:space="0" w:color="auto"/>
            </w:tcBorders>
            <w:shd w:val="clear" w:color="auto" w:fill="4F81BD" w:themeFill="accent1"/>
          </w:tcPr>
          <w:p w14:paraId="5BF0AD14"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clear" w:color="auto" w:fill="4F81BD" w:themeFill="accent1"/>
          </w:tcPr>
          <w:p w14:paraId="3B2CC536"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clear" w:color="auto" w:fill="4F81BD" w:themeFill="accent1"/>
          </w:tcPr>
          <w:p w14:paraId="3F968681" w14:textId="77777777" w:rsidR="00797251" w:rsidRDefault="00797251">
            <w:pPr>
              <w:pStyle w:val="TableColumnHeading"/>
            </w:pPr>
            <w:r>
              <w:t>Originator</w:t>
            </w:r>
          </w:p>
        </w:tc>
        <w:tc>
          <w:tcPr>
            <w:tcW w:w="1857" w:type="dxa"/>
            <w:tcBorders>
              <w:top w:val="single" w:sz="12" w:space="0" w:color="auto"/>
              <w:left w:val="single" w:sz="6" w:space="0" w:color="auto"/>
              <w:bottom w:val="single" w:sz="6" w:space="0" w:color="auto"/>
              <w:right w:val="nil"/>
            </w:tcBorders>
            <w:shd w:val="clear" w:color="auto" w:fill="4F81BD" w:themeFill="accent1"/>
          </w:tcPr>
          <w:p w14:paraId="0CB2CD32" w14:textId="77777777" w:rsidR="00797251" w:rsidRDefault="00797251">
            <w:pPr>
              <w:pStyle w:val="TableColumnHeading"/>
            </w:pPr>
            <w:r>
              <w:t>Reason for change</w:t>
            </w:r>
          </w:p>
        </w:tc>
        <w:tc>
          <w:tcPr>
            <w:tcW w:w="2643" w:type="dxa"/>
            <w:tcBorders>
              <w:top w:val="single" w:sz="12" w:space="0" w:color="auto"/>
              <w:left w:val="double" w:sz="12" w:space="0" w:color="auto"/>
              <w:bottom w:val="single" w:sz="6" w:space="0" w:color="auto"/>
              <w:right w:val="single" w:sz="6" w:space="0" w:color="auto"/>
            </w:tcBorders>
            <w:shd w:val="clear" w:color="auto" w:fill="4F81BD" w:themeFill="accent1"/>
          </w:tcPr>
          <w:p w14:paraId="4276B1D5" w14:textId="77777777" w:rsidR="00797251" w:rsidRDefault="00797251">
            <w:pPr>
              <w:pStyle w:val="TableColumnHeading"/>
            </w:pPr>
            <w:r>
              <w:t>High level description of changes</w:t>
            </w:r>
          </w:p>
        </w:tc>
      </w:tr>
      <w:tr w:rsidR="00797251" w14:paraId="2835A17B" w14:textId="77777777" w:rsidTr="1973E25A">
        <w:trPr>
          <w:tblHeader/>
        </w:trPr>
        <w:tc>
          <w:tcPr>
            <w:tcW w:w="990" w:type="dxa"/>
            <w:tcBorders>
              <w:top w:val="single" w:sz="6" w:space="0" w:color="auto"/>
              <w:left w:val="single" w:sz="12" w:space="0" w:color="auto"/>
              <w:bottom w:val="single" w:sz="6" w:space="0" w:color="auto"/>
              <w:right w:val="single" w:sz="6" w:space="0" w:color="auto"/>
            </w:tcBorders>
          </w:tcPr>
          <w:p w14:paraId="7FBF5124"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6998C444" w14:textId="3719288F" w:rsidR="00797251" w:rsidRDefault="001000E1" w:rsidP="001000E1">
            <w:pPr>
              <w:pStyle w:val="Tabletext"/>
            </w:pPr>
            <w:r>
              <w:t>05</w:t>
            </w:r>
            <w:r w:rsidR="00797251">
              <w:t>/</w:t>
            </w:r>
            <w:r>
              <w:t>05</w:t>
            </w:r>
            <w:r w:rsidR="00797251">
              <w:t>/</w:t>
            </w:r>
            <w:r w:rsidR="00913BBE">
              <w:t>2015</w:t>
            </w:r>
          </w:p>
        </w:tc>
        <w:tc>
          <w:tcPr>
            <w:tcW w:w="1620" w:type="dxa"/>
            <w:tcBorders>
              <w:top w:val="single" w:sz="6" w:space="0" w:color="auto"/>
              <w:left w:val="single" w:sz="6" w:space="0" w:color="auto"/>
              <w:bottom w:val="single" w:sz="6" w:space="0" w:color="auto"/>
              <w:right w:val="single" w:sz="6" w:space="0" w:color="auto"/>
            </w:tcBorders>
          </w:tcPr>
          <w:p w14:paraId="24AE5E04" w14:textId="7BE34063" w:rsidR="00797251" w:rsidRDefault="00913BBE" w:rsidP="00913BBE">
            <w:pPr>
              <w:pStyle w:val="Tabletext"/>
            </w:pPr>
            <w:r>
              <w:t>Greg Wilkinson</w:t>
            </w:r>
          </w:p>
        </w:tc>
        <w:tc>
          <w:tcPr>
            <w:tcW w:w="1857" w:type="dxa"/>
            <w:tcBorders>
              <w:top w:val="single" w:sz="6" w:space="0" w:color="auto"/>
              <w:left w:val="single" w:sz="6" w:space="0" w:color="auto"/>
              <w:bottom w:val="single" w:sz="6" w:space="0" w:color="auto"/>
              <w:right w:val="nil"/>
            </w:tcBorders>
          </w:tcPr>
          <w:p w14:paraId="505975DA" w14:textId="77777777" w:rsidR="00797251" w:rsidRDefault="00797251">
            <w:pPr>
              <w:pStyle w:val="Tabletext"/>
            </w:pPr>
            <w:r>
              <w:t>Initial draft</w:t>
            </w:r>
          </w:p>
        </w:tc>
        <w:tc>
          <w:tcPr>
            <w:tcW w:w="2643" w:type="dxa"/>
            <w:tcBorders>
              <w:top w:val="single" w:sz="6" w:space="0" w:color="auto"/>
              <w:left w:val="double" w:sz="12" w:space="0" w:color="auto"/>
              <w:bottom w:val="single" w:sz="6" w:space="0" w:color="auto"/>
              <w:right w:val="single" w:sz="6" w:space="0" w:color="auto"/>
            </w:tcBorders>
          </w:tcPr>
          <w:p w14:paraId="130B0118" w14:textId="4A7D992E" w:rsidR="00797251" w:rsidRDefault="00913BBE">
            <w:pPr>
              <w:pStyle w:val="Tabletext"/>
            </w:pPr>
            <w:r>
              <w:t>Initial write up of document</w:t>
            </w:r>
          </w:p>
        </w:tc>
      </w:tr>
      <w:tr w:rsidR="00797251" w14:paraId="64B5705B" w14:textId="77777777" w:rsidTr="1973E25A">
        <w:trPr>
          <w:tblHeader/>
        </w:trPr>
        <w:tc>
          <w:tcPr>
            <w:tcW w:w="990" w:type="dxa"/>
            <w:tcBorders>
              <w:top w:val="single" w:sz="6" w:space="0" w:color="auto"/>
              <w:left w:val="single" w:sz="12" w:space="0" w:color="auto"/>
              <w:bottom w:val="single" w:sz="12" w:space="0" w:color="auto"/>
              <w:right w:val="single" w:sz="6" w:space="0" w:color="auto"/>
            </w:tcBorders>
          </w:tcPr>
          <w:p w14:paraId="10DB4E8F" w14:textId="51FB0DBD" w:rsidR="00797251" w:rsidRDefault="001000E1">
            <w:pPr>
              <w:pStyle w:val="Tabletext"/>
            </w:pPr>
            <w:r>
              <w:t>1.1</w:t>
            </w:r>
          </w:p>
        </w:tc>
        <w:tc>
          <w:tcPr>
            <w:tcW w:w="1170" w:type="dxa"/>
            <w:tcBorders>
              <w:top w:val="single" w:sz="6" w:space="0" w:color="auto"/>
              <w:left w:val="single" w:sz="6" w:space="0" w:color="auto"/>
              <w:bottom w:val="single" w:sz="12" w:space="0" w:color="auto"/>
              <w:right w:val="single" w:sz="6" w:space="0" w:color="auto"/>
            </w:tcBorders>
          </w:tcPr>
          <w:p w14:paraId="48616F08" w14:textId="6D1E10B9" w:rsidR="00797251" w:rsidRDefault="001000E1">
            <w:pPr>
              <w:pStyle w:val="Tabletext"/>
            </w:pPr>
            <w:r>
              <w:t>05/0</w:t>
            </w:r>
            <w:r w:rsidR="00C96E1B">
              <w:t>6/2015</w:t>
            </w:r>
          </w:p>
        </w:tc>
        <w:tc>
          <w:tcPr>
            <w:tcW w:w="1620" w:type="dxa"/>
            <w:tcBorders>
              <w:top w:val="single" w:sz="6" w:space="0" w:color="auto"/>
              <w:left w:val="single" w:sz="6" w:space="0" w:color="auto"/>
              <w:bottom w:val="single" w:sz="12" w:space="0" w:color="auto"/>
              <w:right w:val="single" w:sz="6" w:space="0" w:color="auto"/>
            </w:tcBorders>
          </w:tcPr>
          <w:p w14:paraId="5CED70C1" w14:textId="5B35C6A5" w:rsidR="00797251" w:rsidRDefault="001000E1">
            <w:pPr>
              <w:pStyle w:val="Tabletext"/>
            </w:pPr>
            <w:r>
              <w:t>Greg Wilkinson</w:t>
            </w:r>
          </w:p>
        </w:tc>
        <w:tc>
          <w:tcPr>
            <w:tcW w:w="1857" w:type="dxa"/>
            <w:tcBorders>
              <w:top w:val="single" w:sz="6" w:space="0" w:color="auto"/>
              <w:left w:val="single" w:sz="6" w:space="0" w:color="auto"/>
              <w:bottom w:val="single" w:sz="12" w:space="0" w:color="auto"/>
              <w:right w:val="nil"/>
            </w:tcBorders>
          </w:tcPr>
          <w:p w14:paraId="1C0B76B4" w14:textId="391299D5" w:rsidR="00797251" w:rsidRDefault="001000E1">
            <w:pPr>
              <w:pStyle w:val="Tabletext"/>
            </w:pPr>
            <w:r>
              <w:t>Final Revision</w:t>
            </w:r>
          </w:p>
        </w:tc>
        <w:tc>
          <w:tcPr>
            <w:tcW w:w="2643" w:type="dxa"/>
            <w:tcBorders>
              <w:top w:val="single" w:sz="6" w:space="0" w:color="auto"/>
              <w:left w:val="double" w:sz="12" w:space="0" w:color="auto"/>
              <w:bottom w:val="single" w:sz="12" w:space="0" w:color="auto"/>
              <w:right w:val="single" w:sz="6" w:space="0" w:color="auto"/>
            </w:tcBorders>
          </w:tcPr>
          <w:p w14:paraId="7ED5A204" w14:textId="77777777" w:rsidR="00797251" w:rsidRDefault="00797251">
            <w:pPr>
              <w:pStyle w:val="Tabletext"/>
            </w:pPr>
          </w:p>
        </w:tc>
      </w:tr>
    </w:tbl>
    <w:p w14:paraId="1FA44B78" w14:textId="77777777" w:rsidR="00797251" w:rsidRDefault="00797251">
      <w:pPr>
        <w:pStyle w:val="BodyText2"/>
      </w:pPr>
    </w:p>
    <w:p w14:paraId="7CF01075" w14:textId="77777777" w:rsidR="00797251" w:rsidRDefault="00797251">
      <w:pPr>
        <w:pStyle w:val="BodyText2"/>
      </w:pPr>
    </w:p>
    <w:p w14:paraId="20B45EDA" w14:textId="77777777" w:rsidR="00797251" w:rsidRDefault="00797251">
      <w:pPr>
        <w:pStyle w:val="TOCTitle"/>
      </w:pPr>
    </w:p>
    <w:p w14:paraId="42A79EE5" w14:textId="5099B239" w:rsidR="00797251" w:rsidRDefault="00797251">
      <w:pPr>
        <w:pStyle w:val="TOC1"/>
        <w:jc w:val="center"/>
        <w:rPr>
          <w:b w:val="0"/>
          <w:smallCaps/>
          <w:kern w:val="28"/>
          <w:sz w:val="32"/>
        </w:rPr>
      </w:pPr>
      <w:r>
        <w:rPr>
          <w:b w:val="0"/>
          <w:smallCaps/>
          <w:kern w:val="28"/>
          <w:sz w:val="32"/>
        </w:rPr>
        <w:t>TABLE OF CONTENTS</w:t>
      </w:r>
    </w:p>
    <w:p w14:paraId="4B5DE9CA" w14:textId="77777777" w:rsidR="00BD0AD7" w:rsidRDefault="00B93287">
      <w:pPr>
        <w:pStyle w:val="TOC1"/>
        <w:rPr>
          <w:rFonts w:asciiTheme="minorHAnsi" w:eastAsiaTheme="minorEastAsia" w:hAnsiTheme="minorHAnsi" w:cstheme="minorBidi"/>
          <w:b w:val="0"/>
          <w:caps w:val="0"/>
          <w:noProof/>
          <w:sz w:val="22"/>
          <w:szCs w:val="22"/>
        </w:rPr>
      </w:pPr>
      <w:r>
        <w:rPr>
          <w:b w:val="0"/>
          <w:smallCaps/>
          <w:kern w:val="28"/>
          <w:sz w:val="32"/>
        </w:rPr>
        <w:fldChar w:fldCharType="begin"/>
      </w:r>
      <w:r>
        <w:rPr>
          <w:b w:val="0"/>
          <w:smallCaps/>
          <w:kern w:val="28"/>
          <w:sz w:val="32"/>
        </w:rPr>
        <w:instrText xml:space="preserve"> TOC \o "1-4" \h \z </w:instrText>
      </w:r>
      <w:r>
        <w:rPr>
          <w:b w:val="0"/>
          <w:smallCaps/>
          <w:kern w:val="28"/>
          <w:sz w:val="32"/>
        </w:rPr>
        <w:fldChar w:fldCharType="separate"/>
      </w:r>
      <w:hyperlink w:anchor="_Toc418569565" w:history="1">
        <w:r w:rsidR="00BD0AD7" w:rsidRPr="00FC53BC">
          <w:rPr>
            <w:rStyle w:val="Hyperlink"/>
            <w:noProof/>
          </w:rPr>
          <w:t>1.  Introduction and Project Overview</w:t>
        </w:r>
        <w:r w:rsidR="00BD0AD7">
          <w:rPr>
            <w:noProof/>
            <w:webHidden/>
          </w:rPr>
          <w:tab/>
        </w:r>
        <w:r w:rsidR="00BD0AD7">
          <w:rPr>
            <w:noProof/>
            <w:webHidden/>
          </w:rPr>
          <w:fldChar w:fldCharType="begin"/>
        </w:r>
        <w:r w:rsidR="00BD0AD7">
          <w:rPr>
            <w:noProof/>
            <w:webHidden/>
          </w:rPr>
          <w:instrText xml:space="preserve"> PAGEREF _Toc418569565 \h </w:instrText>
        </w:r>
        <w:r w:rsidR="00BD0AD7">
          <w:rPr>
            <w:noProof/>
            <w:webHidden/>
          </w:rPr>
        </w:r>
        <w:r w:rsidR="00BD0AD7">
          <w:rPr>
            <w:noProof/>
            <w:webHidden/>
          </w:rPr>
          <w:fldChar w:fldCharType="separate"/>
        </w:r>
        <w:r w:rsidR="00BD0AD7">
          <w:rPr>
            <w:noProof/>
            <w:webHidden/>
          </w:rPr>
          <w:t>4</w:t>
        </w:r>
        <w:r w:rsidR="00BD0AD7">
          <w:rPr>
            <w:noProof/>
            <w:webHidden/>
          </w:rPr>
          <w:fldChar w:fldCharType="end"/>
        </w:r>
      </w:hyperlink>
    </w:p>
    <w:p w14:paraId="6CDEC39F" w14:textId="77777777" w:rsidR="00BD0AD7" w:rsidRDefault="00BC5523">
      <w:pPr>
        <w:pStyle w:val="TOC1"/>
        <w:rPr>
          <w:rFonts w:asciiTheme="minorHAnsi" w:eastAsiaTheme="minorEastAsia" w:hAnsiTheme="minorHAnsi" w:cstheme="minorBidi"/>
          <w:b w:val="0"/>
          <w:caps w:val="0"/>
          <w:noProof/>
          <w:sz w:val="22"/>
          <w:szCs w:val="22"/>
        </w:rPr>
      </w:pPr>
      <w:hyperlink w:anchor="_Toc418569566" w:history="1">
        <w:r w:rsidR="00BD0AD7" w:rsidRPr="00FC53BC">
          <w:rPr>
            <w:rStyle w:val="Hyperlink"/>
            <w:noProof/>
          </w:rPr>
          <w:t>2.  Login Screen</w:t>
        </w:r>
        <w:r w:rsidR="00BD0AD7">
          <w:rPr>
            <w:noProof/>
            <w:webHidden/>
          </w:rPr>
          <w:tab/>
        </w:r>
        <w:r w:rsidR="00BD0AD7">
          <w:rPr>
            <w:noProof/>
            <w:webHidden/>
          </w:rPr>
          <w:fldChar w:fldCharType="begin"/>
        </w:r>
        <w:r w:rsidR="00BD0AD7">
          <w:rPr>
            <w:noProof/>
            <w:webHidden/>
          </w:rPr>
          <w:instrText xml:space="preserve"> PAGEREF _Toc418569566 \h </w:instrText>
        </w:r>
        <w:r w:rsidR="00BD0AD7">
          <w:rPr>
            <w:noProof/>
            <w:webHidden/>
          </w:rPr>
        </w:r>
        <w:r w:rsidR="00BD0AD7">
          <w:rPr>
            <w:noProof/>
            <w:webHidden/>
          </w:rPr>
          <w:fldChar w:fldCharType="separate"/>
        </w:r>
        <w:r w:rsidR="00BD0AD7">
          <w:rPr>
            <w:noProof/>
            <w:webHidden/>
          </w:rPr>
          <w:t>5</w:t>
        </w:r>
        <w:r w:rsidR="00BD0AD7">
          <w:rPr>
            <w:noProof/>
            <w:webHidden/>
          </w:rPr>
          <w:fldChar w:fldCharType="end"/>
        </w:r>
      </w:hyperlink>
    </w:p>
    <w:p w14:paraId="3903916A" w14:textId="77777777" w:rsidR="00BD0AD7" w:rsidRDefault="00BC5523">
      <w:pPr>
        <w:pStyle w:val="TOC1"/>
        <w:rPr>
          <w:rFonts w:asciiTheme="minorHAnsi" w:eastAsiaTheme="minorEastAsia" w:hAnsiTheme="minorHAnsi" w:cstheme="minorBidi"/>
          <w:b w:val="0"/>
          <w:caps w:val="0"/>
          <w:noProof/>
          <w:sz w:val="22"/>
          <w:szCs w:val="22"/>
        </w:rPr>
      </w:pPr>
      <w:hyperlink w:anchor="_Toc418569567" w:history="1">
        <w:r w:rsidR="00BD0AD7" w:rsidRPr="00FC53BC">
          <w:rPr>
            <w:rStyle w:val="Hyperlink"/>
            <w:noProof/>
          </w:rPr>
          <w:t>3. Main Menu</w:t>
        </w:r>
        <w:r w:rsidR="00BD0AD7">
          <w:rPr>
            <w:noProof/>
            <w:webHidden/>
          </w:rPr>
          <w:tab/>
        </w:r>
        <w:r w:rsidR="00BD0AD7">
          <w:rPr>
            <w:noProof/>
            <w:webHidden/>
          </w:rPr>
          <w:fldChar w:fldCharType="begin"/>
        </w:r>
        <w:r w:rsidR="00BD0AD7">
          <w:rPr>
            <w:noProof/>
            <w:webHidden/>
          </w:rPr>
          <w:instrText xml:space="preserve"> PAGEREF _Toc418569567 \h </w:instrText>
        </w:r>
        <w:r w:rsidR="00BD0AD7">
          <w:rPr>
            <w:noProof/>
            <w:webHidden/>
          </w:rPr>
        </w:r>
        <w:r w:rsidR="00BD0AD7">
          <w:rPr>
            <w:noProof/>
            <w:webHidden/>
          </w:rPr>
          <w:fldChar w:fldCharType="separate"/>
        </w:r>
        <w:r w:rsidR="00BD0AD7">
          <w:rPr>
            <w:noProof/>
            <w:webHidden/>
          </w:rPr>
          <w:t>6</w:t>
        </w:r>
        <w:r w:rsidR="00BD0AD7">
          <w:rPr>
            <w:noProof/>
            <w:webHidden/>
          </w:rPr>
          <w:fldChar w:fldCharType="end"/>
        </w:r>
      </w:hyperlink>
    </w:p>
    <w:p w14:paraId="58EE63A7" w14:textId="77777777" w:rsidR="00BD0AD7" w:rsidRDefault="004B5F06">
      <w:pPr>
        <w:pStyle w:val="TOC2"/>
        <w:rPr>
          <w:rFonts w:asciiTheme="minorHAnsi" w:eastAsiaTheme="minorEastAsia" w:hAnsiTheme="minorHAnsi" w:cstheme="minorBidi"/>
          <w:noProof/>
          <w:sz w:val="22"/>
          <w:szCs w:val="22"/>
        </w:rPr>
      </w:pPr>
      <w:hyperlink w:anchor="_Toc418569568" w:history="1">
        <w:r w:rsidR="00BD0AD7">
          <w:rPr>
            <w:noProof/>
            <w:webHidden/>
          </w:rPr>
          <w:tab/>
        </w:r>
        <w:r w:rsidR="00BD0AD7">
          <w:rPr>
            <w:noProof/>
            <w:webHidden/>
          </w:rPr>
          <w:fldChar w:fldCharType="begin"/>
        </w:r>
        <w:r w:rsidR="00BD0AD7">
          <w:rPr>
            <w:noProof/>
            <w:webHidden/>
          </w:rPr>
          <w:instrText xml:space="preserve"> PAGEREF _Toc418569568 \h </w:instrText>
        </w:r>
        <w:r w:rsidR="00BD0AD7">
          <w:rPr>
            <w:noProof/>
            <w:webHidden/>
          </w:rPr>
        </w:r>
        <w:r w:rsidR="00BD0AD7">
          <w:rPr>
            <w:noProof/>
            <w:webHidden/>
          </w:rPr>
          <w:fldChar w:fldCharType="separate"/>
        </w:r>
        <w:r w:rsidR="00BD0AD7">
          <w:rPr>
            <w:noProof/>
            <w:webHidden/>
          </w:rPr>
          <w:t>6</w:t>
        </w:r>
        <w:r w:rsidR="00BD0AD7">
          <w:rPr>
            <w:noProof/>
            <w:webHidden/>
          </w:rPr>
          <w:fldChar w:fldCharType="end"/>
        </w:r>
      </w:hyperlink>
    </w:p>
    <w:p w14:paraId="4C71D6D5" w14:textId="77777777" w:rsidR="00BD0AD7" w:rsidRDefault="00BC5523">
      <w:pPr>
        <w:pStyle w:val="TOC1"/>
        <w:rPr>
          <w:rFonts w:asciiTheme="minorHAnsi" w:eastAsiaTheme="minorEastAsia" w:hAnsiTheme="minorHAnsi" w:cstheme="minorBidi"/>
          <w:b w:val="0"/>
          <w:caps w:val="0"/>
          <w:noProof/>
          <w:sz w:val="22"/>
          <w:szCs w:val="22"/>
        </w:rPr>
      </w:pPr>
      <w:hyperlink w:anchor="_Toc418569569" w:history="1">
        <w:r w:rsidR="00BD0AD7" w:rsidRPr="00FC53BC">
          <w:rPr>
            <w:rStyle w:val="Hyperlink"/>
            <w:noProof/>
          </w:rPr>
          <w:t>4.  Side Tray</w:t>
        </w:r>
        <w:r w:rsidR="00BD0AD7">
          <w:rPr>
            <w:noProof/>
            <w:webHidden/>
          </w:rPr>
          <w:tab/>
        </w:r>
        <w:r w:rsidR="00BD0AD7">
          <w:rPr>
            <w:noProof/>
            <w:webHidden/>
          </w:rPr>
          <w:fldChar w:fldCharType="begin"/>
        </w:r>
        <w:r w:rsidR="00BD0AD7">
          <w:rPr>
            <w:noProof/>
            <w:webHidden/>
          </w:rPr>
          <w:instrText xml:space="preserve"> PAGEREF _Toc418569569 \h </w:instrText>
        </w:r>
        <w:r w:rsidR="00BD0AD7">
          <w:rPr>
            <w:noProof/>
            <w:webHidden/>
          </w:rPr>
        </w:r>
        <w:r w:rsidR="00BD0AD7">
          <w:rPr>
            <w:noProof/>
            <w:webHidden/>
          </w:rPr>
          <w:fldChar w:fldCharType="separate"/>
        </w:r>
        <w:r w:rsidR="00BD0AD7">
          <w:rPr>
            <w:noProof/>
            <w:webHidden/>
          </w:rPr>
          <w:t>7</w:t>
        </w:r>
        <w:r w:rsidR="00BD0AD7">
          <w:rPr>
            <w:noProof/>
            <w:webHidden/>
          </w:rPr>
          <w:fldChar w:fldCharType="end"/>
        </w:r>
      </w:hyperlink>
    </w:p>
    <w:p w14:paraId="464B8910" w14:textId="77777777" w:rsidR="00BD0AD7" w:rsidRDefault="00BC5523">
      <w:pPr>
        <w:pStyle w:val="TOC1"/>
        <w:rPr>
          <w:rFonts w:asciiTheme="minorHAnsi" w:eastAsiaTheme="minorEastAsia" w:hAnsiTheme="minorHAnsi" w:cstheme="minorBidi"/>
          <w:b w:val="0"/>
          <w:caps w:val="0"/>
          <w:noProof/>
          <w:sz w:val="22"/>
          <w:szCs w:val="22"/>
        </w:rPr>
      </w:pPr>
      <w:hyperlink w:anchor="_Toc418569570" w:history="1">
        <w:r w:rsidR="00BD0AD7" w:rsidRPr="00FC53BC">
          <w:rPr>
            <w:rStyle w:val="Hyperlink"/>
            <w:noProof/>
          </w:rPr>
          <w:t>5.  Schedule Management</w:t>
        </w:r>
        <w:r w:rsidR="00BD0AD7">
          <w:rPr>
            <w:noProof/>
            <w:webHidden/>
          </w:rPr>
          <w:tab/>
        </w:r>
        <w:r w:rsidR="00BD0AD7">
          <w:rPr>
            <w:noProof/>
            <w:webHidden/>
          </w:rPr>
          <w:fldChar w:fldCharType="begin"/>
        </w:r>
        <w:r w:rsidR="00BD0AD7">
          <w:rPr>
            <w:noProof/>
            <w:webHidden/>
          </w:rPr>
          <w:instrText xml:space="preserve"> PAGEREF _Toc418569570 \h </w:instrText>
        </w:r>
        <w:r w:rsidR="00BD0AD7">
          <w:rPr>
            <w:noProof/>
            <w:webHidden/>
          </w:rPr>
        </w:r>
        <w:r w:rsidR="00BD0AD7">
          <w:rPr>
            <w:noProof/>
            <w:webHidden/>
          </w:rPr>
          <w:fldChar w:fldCharType="separate"/>
        </w:r>
        <w:r w:rsidR="00BD0AD7">
          <w:rPr>
            <w:noProof/>
            <w:webHidden/>
          </w:rPr>
          <w:t>8</w:t>
        </w:r>
        <w:r w:rsidR="00BD0AD7">
          <w:rPr>
            <w:noProof/>
            <w:webHidden/>
          </w:rPr>
          <w:fldChar w:fldCharType="end"/>
        </w:r>
      </w:hyperlink>
    </w:p>
    <w:p w14:paraId="5AD602ED" w14:textId="77777777" w:rsidR="00BD0AD7" w:rsidRDefault="00BC5523">
      <w:pPr>
        <w:pStyle w:val="TOC2"/>
        <w:rPr>
          <w:rFonts w:asciiTheme="minorHAnsi" w:eastAsiaTheme="minorEastAsia" w:hAnsiTheme="minorHAnsi" w:cstheme="minorBidi"/>
          <w:noProof/>
          <w:sz w:val="22"/>
          <w:szCs w:val="22"/>
        </w:rPr>
      </w:pPr>
      <w:hyperlink w:anchor="_Toc418569571" w:history="1">
        <w:r w:rsidR="00BD0AD7" w:rsidRPr="00FC53BC">
          <w:rPr>
            <w:rStyle w:val="Hyperlink"/>
            <w:noProof/>
          </w:rPr>
          <w:t>5.1 View Schedule</w:t>
        </w:r>
        <w:r w:rsidR="00BD0AD7">
          <w:rPr>
            <w:noProof/>
            <w:webHidden/>
          </w:rPr>
          <w:tab/>
        </w:r>
        <w:r w:rsidR="00BD0AD7">
          <w:rPr>
            <w:noProof/>
            <w:webHidden/>
          </w:rPr>
          <w:fldChar w:fldCharType="begin"/>
        </w:r>
        <w:r w:rsidR="00BD0AD7">
          <w:rPr>
            <w:noProof/>
            <w:webHidden/>
          </w:rPr>
          <w:instrText xml:space="preserve"> PAGEREF _Toc418569571 \h </w:instrText>
        </w:r>
        <w:r w:rsidR="00BD0AD7">
          <w:rPr>
            <w:noProof/>
            <w:webHidden/>
          </w:rPr>
        </w:r>
        <w:r w:rsidR="00BD0AD7">
          <w:rPr>
            <w:noProof/>
            <w:webHidden/>
          </w:rPr>
          <w:fldChar w:fldCharType="separate"/>
        </w:r>
        <w:r w:rsidR="00BD0AD7">
          <w:rPr>
            <w:noProof/>
            <w:webHidden/>
          </w:rPr>
          <w:t>8</w:t>
        </w:r>
        <w:r w:rsidR="00BD0AD7">
          <w:rPr>
            <w:noProof/>
            <w:webHidden/>
          </w:rPr>
          <w:fldChar w:fldCharType="end"/>
        </w:r>
      </w:hyperlink>
    </w:p>
    <w:p w14:paraId="5F3B2F50" w14:textId="77777777" w:rsidR="00BD0AD7" w:rsidRDefault="00BC5523">
      <w:pPr>
        <w:pStyle w:val="TOC2"/>
        <w:rPr>
          <w:rFonts w:asciiTheme="minorHAnsi" w:eastAsiaTheme="minorEastAsia" w:hAnsiTheme="minorHAnsi" w:cstheme="minorBidi"/>
          <w:noProof/>
          <w:sz w:val="22"/>
          <w:szCs w:val="22"/>
        </w:rPr>
      </w:pPr>
      <w:hyperlink w:anchor="_Toc418569572" w:history="1">
        <w:r w:rsidR="00BD0AD7" w:rsidRPr="00FC53BC">
          <w:rPr>
            <w:rStyle w:val="Hyperlink"/>
            <w:noProof/>
          </w:rPr>
          <w:t>5.2 Create Schedule</w:t>
        </w:r>
        <w:r w:rsidR="00BD0AD7">
          <w:rPr>
            <w:noProof/>
            <w:webHidden/>
          </w:rPr>
          <w:tab/>
        </w:r>
        <w:r w:rsidR="00BD0AD7">
          <w:rPr>
            <w:noProof/>
            <w:webHidden/>
          </w:rPr>
          <w:fldChar w:fldCharType="begin"/>
        </w:r>
        <w:r w:rsidR="00BD0AD7">
          <w:rPr>
            <w:noProof/>
            <w:webHidden/>
          </w:rPr>
          <w:instrText xml:space="preserve"> PAGEREF _Toc418569572 \h </w:instrText>
        </w:r>
        <w:r w:rsidR="00BD0AD7">
          <w:rPr>
            <w:noProof/>
            <w:webHidden/>
          </w:rPr>
        </w:r>
        <w:r w:rsidR="00BD0AD7">
          <w:rPr>
            <w:noProof/>
            <w:webHidden/>
          </w:rPr>
          <w:fldChar w:fldCharType="separate"/>
        </w:r>
        <w:r w:rsidR="00BD0AD7">
          <w:rPr>
            <w:noProof/>
            <w:webHidden/>
          </w:rPr>
          <w:t>8</w:t>
        </w:r>
        <w:r w:rsidR="00BD0AD7">
          <w:rPr>
            <w:noProof/>
            <w:webHidden/>
          </w:rPr>
          <w:fldChar w:fldCharType="end"/>
        </w:r>
      </w:hyperlink>
    </w:p>
    <w:p w14:paraId="7C92FB82" w14:textId="77777777" w:rsidR="00BD0AD7" w:rsidRDefault="00BC5523">
      <w:pPr>
        <w:pStyle w:val="TOC2"/>
        <w:rPr>
          <w:rFonts w:asciiTheme="minorHAnsi" w:eastAsiaTheme="minorEastAsia" w:hAnsiTheme="minorHAnsi" w:cstheme="minorBidi"/>
          <w:noProof/>
          <w:sz w:val="22"/>
          <w:szCs w:val="22"/>
        </w:rPr>
      </w:pPr>
      <w:hyperlink w:anchor="_Toc418569573" w:history="1">
        <w:r w:rsidR="00BD0AD7" w:rsidRPr="00FC53BC">
          <w:rPr>
            <w:rStyle w:val="Hyperlink"/>
            <w:noProof/>
          </w:rPr>
          <w:t>5.3 Delete Schedule</w:t>
        </w:r>
        <w:r w:rsidR="00BD0AD7">
          <w:rPr>
            <w:noProof/>
            <w:webHidden/>
          </w:rPr>
          <w:tab/>
        </w:r>
        <w:r w:rsidR="00BD0AD7">
          <w:rPr>
            <w:noProof/>
            <w:webHidden/>
          </w:rPr>
          <w:fldChar w:fldCharType="begin"/>
        </w:r>
        <w:r w:rsidR="00BD0AD7">
          <w:rPr>
            <w:noProof/>
            <w:webHidden/>
          </w:rPr>
          <w:instrText xml:space="preserve"> PAGEREF _Toc418569573 \h </w:instrText>
        </w:r>
        <w:r w:rsidR="00BD0AD7">
          <w:rPr>
            <w:noProof/>
            <w:webHidden/>
          </w:rPr>
        </w:r>
        <w:r w:rsidR="00BD0AD7">
          <w:rPr>
            <w:noProof/>
            <w:webHidden/>
          </w:rPr>
          <w:fldChar w:fldCharType="separate"/>
        </w:r>
        <w:r w:rsidR="00BD0AD7">
          <w:rPr>
            <w:noProof/>
            <w:webHidden/>
          </w:rPr>
          <w:t>8</w:t>
        </w:r>
        <w:r w:rsidR="00BD0AD7">
          <w:rPr>
            <w:noProof/>
            <w:webHidden/>
          </w:rPr>
          <w:fldChar w:fldCharType="end"/>
        </w:r>
      </w:hyperlink>
    </w:p>
    <w:p w14:paraId="2DC79633" w14:textId="77777777" w:rsidR="00BD0AD7" w:rsidRDefault="00BC5523">
      <w:pPr>
        <w:pStyle w:val="TOC2"/>
        <w:rPr>
          <w:rFonts w:asciiTheme="minorHAnsi" w:eastAsiaTheme="minorEastAsia" w:hAnsiTheme="minorHAnsi" w:cstheme="minorBidi"/>
          <w:noProof/>
          <w:sz w:val="22"/>
          <w:szCs w:val="22"/>
        </w:rPr>
      </w:pPr>
      <w:hyperlink w:anchor="_Toc418569574" w:history="1">
        <w:r w:rsidR="00BD0AD7" w:rsidRPr="00FC53BC">
          <w:rPr>
            <w:rStyle w:val="Hyperlink"/>
            <w:noProof/>
          </w:rPr>
          <w:t>5.4 Verify Schedule</w:t>
        </w:r>
        <w:r w:rsidR="00BD0AD7">
          <w:rPr>
            <w:noProof/>
            <w:webHidden/>
          </w:rPr>
          <w:tab/>
        </w:r>
        <w:r w:rsidR="00BD0AD7">
          <w:rPr>
            <w:noProof/>
            <w:webHidden/>
          </w:rPr>
          <w:fldChar w:fldCharType="begin"/>
        </w:r>
        <w:r w:rsidR="00BD0AD7">
          <w:rPr>
            <w:noProof/>
            <w:webHidden/>
          </w:rPr>
          <w:instrText xml:space="preserve"> PAGEREF _Toc418569574 \h </w:instrText>
        </w:r>
        <w:r w:rsidR="00BD0AD7">
          <w:rPr>
            <w:noProof/>
            <w:webHidden/>
          </w:rPr>
        </w:r>
        <w:r w:rsidR="00BD0AD7">
          <w:rPr>
            <w:noProof/>
            <w:webHidden/>
          </w:rPr>
          <w:fldChar w:fldCharType="separate"/>
        </w:r>
        <w:r w:rsidR="00BD0AD7">
          <w:rPr>
            <w:noProof/>
            <w:webHidden/>
          </w:rPr>
          <w:t>8</w:t>
        </w:r>
        <w:r w:rsidR="00BD0AD7">
          <w:rPr>
            <w:noProof/>
            <w:webHidden/>
          </w:rPr>
          <w:fldChar w:fldCharType="end"/>
        </w:r>
      </w:hyperlink>
    </w:p>
    <w:p w14:paraId="5CD9F2A0" w14:textId="77777777" w:rsidR="00BD0AD7" w:rsidRDefault="00BC5523">
      <w:pPr>
        <w:pStyle w:val="TOC1"/>
        <w:rPr>
          <w:rFonts w:asciiTheme="minorHAnsi" w:eastAsiaTheme="minorEastAsia" w:hAnsiTheme="minorHAnsi" w:cstheme="minorBidi"/>
          <w:b w:val="0"/>
          <w:caps w:val="0"/>
          <w:noProof/>
          <w:sz w:val="22"/>
          <w:szCs w:val="22"/>
        </w:rPr>
      </w:pPr>
      <w:hyperlink w:anchor="_Toc418569575" w:history="1">
        <w:r w:rsidR="00BD0AD7" w:rsidRPr="00FC53BC">
          <w:rPr>
            <w:rStyle w:val="Hyperlink"/>
            <w:noProof/>
          </w:rPr>
          <w:t>6.  Class Management</w:t>
        </w:r>
        <w:r w:rsidR="00BD0AD7">
          <w:rPr>
            <w:noProof/>
            <w:webHidden/>
          </w:rPr>
          <w:tab/>
        </w:r>
        <w:r w:rsidR="00BD0AD7">
          <w:rPr>
            <w:noProof/>
            <w:webHidden/>
          </w:rPr>
          <w:fldChar w:fldCharType="begin"/>
        </w:r>
        <w:r w:rsidR="00BD0AD7">
          <w:rPr>
            <w:noProof/>
            <w:webHidden/>
          </w:rPr>
          <w:instrText xml:space="preserve"> PAGEREF _Toc418569575 \h </w:instrText>
        </w:r>
        <w:r w:rsidR="00BD0AD7">
          <w:rPr>
            <w:noProof/>
            <w:webHidden/>
          </w:rPr>
        </w:r>
        <w:r w:rsidR="00BD0AD7">
          <w:rPr>
            <w:noProof/>
            <w:webHidden/>
          </w:rPr>
          <w:fldChar w:fldCharType="separate"/>
        </w:r>
        <w:r w:rsidR="00BD0AD7">
          <w:rPr>
            <w:noProof/>
            <w:webHidden/>
          </w:rPr>
          <w:t>9</w:t>
        </w:r>
        <w:r w:rsidR="00BD0AD7">
          <w:rPr>
            <w:noProof/>
            <w:webHidden/>
          </w:rPr>
          <w:fldChar w:fldCharType="end"/>
        </w:r>
      </w:hyperlink>
    </w:p>
    <w:p w14:paraId="303DC4A2" w14:textId="77777777" w:rsidR="00BD0AD7" w:rsidRDefault="00BC5523">
      <w:pPr>
        <w:pStyle w:val="TOC2"/>
        <w:rPr>
          <w:rFonts w:asciiTheme="minorHAnsi" w:eastAsiaTheme="minorEastAsia" w:hAnsiTheme="minorHAnsi" w:cstheme="minorBidi"/>
          <w:noProof/>
          <w:sz w:val="22"/>
          <w:szCs w:val="22"/>
        </w:rPr>
      </w:pPr>
      <w:hyperlink w:anchor="_Toc418569576" w:history="1">
        <w:r w:rsidR="00BD0AD7" w:rsidRPr="00FC53BC">
          <w:rPr>
            <w:rStyle w:val="Hyperlink"/>
            <w:noProof/>
          </w:rPr>
          <w:t>6.1 View Class</w:t>
        </w:r>
        <w:r w:rsidR="00BD0AD7">
          <w:rPr>
            <w:noProof/>
            <w:webHidden/>
          </w:rPr>
          <w:tab/>
        </w:r>
        <w:r w:rsidR="00BD0AD7">
          <w:rPr>
            <w:noProof/>
            <w:webHidden/>
          </w:rPr>
          <w:fldChar w:fldCharType="begin"/>
        </w:r>
        <w:r w:rsidR="00BD0AD7">
          <w:rPr>
            <w:noProof/>
            <w:webHidden/>
          </w:rPr>
          <w:instrText xml:space="preserve"> PAGEREF _Toc418569576 \h </w:instrText>
        </w:r>
        <w:r w:rsidR="00BD0AD7">
          <w:rPr>
            <w:noProof/>
            <w:webHidden/>
          </w:rPr>
        </w:r>
        <w:r w:rsidR="00BD0AD7">
          <w:rPr>
            <w:noProof/>
            <w:webHidden/>
          </w:rPr>
          <w:fldChar w:fldCharType="separate"/>
        </w:r>
        <w:r w:rsidR="00BD0AD7">
          <w:rPr>
            <w:noProof/>
            <w:webHidden/>
          </w:rPr>
          <w:t>9</w:t>
        </w:r>
        <w:r w:rsidR="00BD0AD7">
          <w:rPr>
            <w:noProof/>
            <w:webHidden/>
          </w:rPr>
          <w:fldChar w:fldCharType="end"/>
        </w:r>
      </w:hyperlink>
    </w:p>
    <w:p w14:paraId="4CAD52E4" w14:textId="77777777" w:rsidR="00BD0AD7" w:rsidRDefault="00BC5523">
      <w:pPr>
        <w:pStyle w:val="TOC2"/>
        <w:rPr>
          <w:rFonts w:asciiTheme="minorHAnsi" w:eastAsiaTheme="minorEastAsia" w:hAnsiTheme="minorHAnsi" w:cstheme="minorBidi"/>
          <w:noProof/>
          <w:sz w:val="22"/>
          <w:szCs w:val="22"/>
        </w:rPr>
      </w:pPr>
      <w:hyperlink w:anchor="_Toc418569577" w:history="1">
        <w:r w:rsidR="00BD0AD7" w:rsidRPr="00FC53BC">
          <w:rPr>
            <w:rStyle w:val="Hyperlink"/>
            <w:noProof/>
          </w:rPr>
          <w:t>6.2 Add Class</w:t>
        </w:r>
        <w:r w:rsidR="00BD0AD7">
          <w:rPr>
            <w:noProof/>
            <w:webHidden/>
          </w:rPr>
          <w:tab/>
        </w:r>
        <w:r w:rsidR="00BD0AD7">
          <w:rPr>
            <w:noProof/>
            <w:webHidden/>
          </w:rPr>
          <w:fldChar w:fldCharType="begin"/>
        </w:r>
        <w:r w:rsidR="00BD0AD7">
          <w:rPr>
            <w:noProof/>
            <w:webHidden/>
          </w:rPr>
          <w:instrText xml:space="preserve"> PAGEREF _Toc418569577 \h </w:instrText>
        </w:r>
        <w:r w:rsidR="00BD0AD7">
          <w:rPr>
            <w:noProof/>
            <w:webHidden/>
          </w:rPr>
        </w:r>
        <w:r w:rsidR="00BD0AD7">
          <w:rPr>
            <w:noProof/>
            <w:webHidden/>
          </w:rPr>
          <w:fldChar w:fldCharType="separate"/>
        </w:r>
        <w:r w:rsidR="00BD0AD7">
          <w:rPr>
            <w:noProof/>
            <w:webHidden/>
          </w:rPr>
          <w:t>9</w:t>
        </w:r>
        <w:r w:rsidR="00BD0AD7">
          <w:rPr>
            <w:noProof/>
            <w:webHidden/>
          </w:rPr>
          <w:fldChar w:fldCharType="end"/>
        </w:r>
      </w:hyperlink>
    </w:p>
    <w:p w14:paraId="3051DF14" w14:textId="77777777" w:rsidR="00BD0AD7" w:rsidRDefault="00BC5523">
      <w:pPr>
        <w:pStyle w:val="TOC2"/>
        <w:rPr>
          <w:rFonts w:asciiTheme="minorHAnsi" w:eastAsiaTheme="minorEastAsia" w:hAnsiTheme="minorHAnsi" w:cstheme="minorBidi"/>
          <w:noProof/>
          <w:sz w:val="22"/>
          <w:szCs w:val="22"/>
        </w:rPr>
      </w:pPr>
      <w:hyperlink w:anchor="_Toc418569578" w:history="1">
        <w:r w:rsidR="00BD0AD7" w:rsidRPr="00FC53BC">
          <w:rPr>
            <w:rStyle w:val="Hyperlink"/>
            <w:noProof/>
          </w:rPr>
          <w:t>6.3 Drop Class</w:t>
        </w:r>
        <w:r w:rsidR="00BD0AD7">
          <w:rPr>
            <w:noProof/>
            <w:webHidden/>
          </w:rPr>
          <w:tab/>
        </w:r>
        <w:r w:rsidR="00BD0AD7">
          <w:rPr>
            <w:noProof/>
            <w:webHidden/>
          </w:rPr>
          <w:fldChar w:fldCharType="begin"/>
        </w:r>
        <w:r w:rsidR="00BD0AD7">
          <w:rPr>
            <w:noProof/>
            <w:webHidden/>
          </w:rPr>
          <w:instrText xml:space="preserve"> PAGEREF _Toc418569578 \h </w:instrText>
        </w:r>
        <w:r w:rsidR="00BD0AD7">
          <w:rPr>
            <w:noProof/>
            <w:webHidden/>
          </w:rPr>
        </w:r>
        <w:r w:rsidR="00BD0AD7">
          <w:rPr>
            <w:noProof/>
            <w:webHidden/>
          </w:rPr>
          <w:fldChar w:fldCharType="separate"/>
        </w:r>
        <w:r w:rsidR="00BD0AD7">
          <w:rPr>
            <w:noProof/>
            <w:webHidden/>
          </w:rPr>
          <w:t>9</w:t>
        </w:r>
        <w:r w:rsidR="00BD0AD7">
          <w:rPr>
            <w:noProof/>
            <w:webHidden/>
          </w:rPr>
          <w:fldChar w:fldCharType="end"/>
        </w:r>
      </w:hyperlink>
    </w:p>
    <w:p w14:paraId="4FE7CB78" w14:textId="77777777" w:rsidR="00BD0AD7" w:rsidRDefault="00BC5523">
      <w:pPr>
        <w:pStyle w:val="TOC1"/>
        <w:rPr>
          <w:rFonts w:asciiTheme="minorHAnsi" w:eastAsiaTheme="minorEastAsia" w:hAnsiTheme="minorHAnsi" w:cstheme="minorBidi"/>
          <w:b w:val="0"/>
          <w:caps w:val="0"/>
          <w:noProof/>
          <w:sz w:val="22"/>
          <w:szCs w:val="22"/>
        </w:rPr>
      </w:pPr>
      <w:hyperlink w:anchor="_Toc418569579" w:history="1">
        <w:r w:rsidR="00BD0AD7" w:rsidRPr="00FC53BC">
          <w:rPr>
            <w:rStyle w:val="Hyperlink"/>
            <w:noProof/>
          </w:rPr>
          <w:t>7.  Search</w:t>
        </w:r>
        <w:r w:rsidR="00BD0AD7">
          <w:rPr>
            <w:noProof/>
            <w:webHidden/>
          </w:rPr>
          <w:tab/>
        </w:r>
        <w:r w:rsidR="00BD0AD7">
          <w:rPr>
            <w:noProof/>
            <w:webHidden/>
          </w:rPr>
          <w:fldChar w:fldCharType="begin"/>
        </w:r>
        <w:r w:rsidR="00BD0AD7">
          <w:rPr>
            <w:noProof/>
            <w:webHidden/>
          </w:rPr>
          <w:instrText xml:space="preserve"> PAGEREF _Toc418569579 \h </w:instrText>
        </w:r>
        <w:r w:rsidR="00BD0AD7">
          <w:rPr>
            <w:noProof/>
            <w:webHidden/>
          </w:rPr>
        </w:r>
        <w:r w:rsidR="00BD0AD7">
          <w:rPr>
            <w:noProof/>
            <w:webHidden/>
          </w:rPr>
          <w:fldChar w:fldCharType="separate"/>
        </w:r>
        <w:r w:rsidR="00BD0AD7">
          <w:rPr>
            <w:noProof/>
            <w:webHidden/>
          </w:rPr>
          <w:t>10</w:t>
        </w:r>
        <w:r w:rsidR="00BD0AD7">
          <w:rPr>
            <w:noProof/>
            <w:webHidden/>
          </w:rPr>
          <w:fldChar w:fldCharType="end"/>
        </w:r>
      </w:hyperlink>
    </w:p>
    <w:p w14:paraId="0A75A632" w14:textId="77777777" w:rsidR="00BD0AD7" w:rsidRDefault="00BC5523">
      <w:pPr>
        <w:pStyle w:val="TOC1"/>
        <w:rPr>
          <w:rFonts w:asciiTheme="minorHAnsi" w:eastAsiaTheme="minorEastAsia" w:hAnsiTheme="minorHAnsi" w:cstheme="minorBidi"/>
          <w:b w:val="0"/>
          <w:caps w:val="0"/>
          <w:noProof/>
          <w:sz w:val="22"/>
          <w:szCs w:val="22"/>
        </w:rPr>
      </w:pPr>
      <w:hyperlink w:anchor="_Toc418569580" w:history="1">
        <w:r w:rsidR="00BD0AD7" w:rsidRPr="00FC53BC">
          <w:rPr>
            <w:rStyle w:val="Hyperlink"/>
            <w:noProof/>
          </w:rPr>
          <w:t>8.  Set Time Constraint</w:t>
        </w:r>
        <w:r w:rsidR="00BD0AD7">
          <w:rPr>
            <w:noProof/>
            <w:webHidden/>
          </w:rPr>
          <w:tab/>
        </w:r>
        <w:r w:rsidR="00BD0AD7">
          <w:rPr>
            <w:noProof/>
            <w:webHidden/>
          </w:rPr>
          <w:fldChar w:fldCharType="begin"/>
        </w:r>
        <w:r w:rsidR="00BD0AD7">
          <w:rPr>
            <w:noProof/>
            <w:webHidden/>
          </w:rPr>
          <w:instrText xml:space="preserve"> PAGEREF _Toc418569580 \h </w:instrText>
        </w:r>
        <w:r w:rsidR="00BD0AD7">
          <w:rPr>
            <w:noProof/>
            <w:webHidden/>
          </w:rPr>
        </w:r>
        <w:r w:rsidR="00BD0AD7">
          <w:rPr>
            <w:noProof/>
            <w:webHidden/>
          </w:rPr>
          <w:fldChar w:fldCharType="separate"/>
        </w:r>
        <w:r w:rsidR="00BD0AD7">
          <w:rPr>
            <w:noProof/>
            <w:webHidden/>
          </w:rPr>
          <w:t>11</w:t>
        </w:r>
        <w:r w:rsidR="00BD0AD7">
          <w:rPr>
            <w:noProof/>
            <w:webHidden/>
          </w:rPr>
          <w:fldChar w:fldCharType="end"/>
        </w:r>
      </w:hyperlink>
    </w:p>
    <w:p w14:paraId="5E757958" w14:textId="77777777" w:rsidR="00BD0AD7" w:rsidRDefault="00BC5523">
      <w:pPr>
        <w:pStyle w:val="TOC1"/>
        <w:rPr>
          <w:rFonts w:asciiTheme="minorHAnsi" w:eastAsiaTheme="minorEastAsia" w:hAnsiTheme="minorHAnsi" w:cstheme="minorBidi"/>
          <w:b w:val="0"/>
          <w:caps w:val="0"/>
          <w:noProof/>
          <w:sz w:val="22"/>
          <w:szCs w:val="22"/>
        </w:rPr>
      </w:pPr>
      <w:hyperlink w:anchor="_Toc418569581" w:history="1">
        <w:r w:rsidR="00BD0AD7" w:rsidRPr="00FC53BC">
          <w:rPr>
            <w:rStyle w:val="Hyperlink"/>
            <w:noProof/>
          </w:rPr>
          <w:t>9. Profile Settings</w:t>
        </w:r>
        <w:r w:rsidR="00BD0AD7">
          <w:rPr>
            <w:noProof/>
            <w:webHidden/>
          </w:rPr>
          <w:tab/>
        </w:r>
        <w:r w:rsidR="00BD0AD7">
          <w:rPr>
            <w:noProof/>
            <w:webHidden/>
          </w:rPr>
          <w:fldChar w:fldCharType="begin"/>
        </w:r>
        <w:r w:rsidR="00BD0AD7">
          <w:rPr>
            <w:noProof/>
            <w:webHidden/>
          </w:rPr>
          <w:instrText xml:space="preserve"> PAGEREF _Toc418569581 \h </w:instrText>
        </w:r>
        <w:r w:rsidR="00BD0AD7">
          <w:rPr>
            <w:noProof/>
            <w:webHidden/>
          </w:rPr>
        </w:r>
        <w:r w:rsidR="00BD0AD7">
          <w:rPr>
            <w:noProof/>
            <w:webHidden/>
          </w:rPr>
          <w:fldChar w:fldCharType="separate"/>
        </w:r>
        <w:r w:rsidR="00BD0AD7">
          <w:rPr>
            <w:noProof/>
            <w:webHidden/>
          </w:rPr>
          <w:t>12</w:t>
        </w:r>
        <w:r w:rsidR="00BD0AD7">
          <w:rPr>
            <w:noProof/>
            <w:webHidden/>
          </w:rPr>
          <w:fldChar w:fldCharType="end"/>
        </w:r>
      </w:hyperlink>
    </w:p>
    <w:p w14:paraId="28565BCC" w14:textId="77777777" w:rsidR="00797251" w:rsidRDefault="00B93287" w:rsidP="00B93287">
      <w:pPr>
        <w:pStyle w:val="TOC1"/>
        <w:outlineLvl w:val="1"/>
        <w:rPr>
          <w:sz w:val="22"/>
        </w:rPr>
        <w:sectPr w:rsidR="00797251">
          <w:footerReference w:type="first" r:id="rId12"/>
          <w:pgSz w:w="12240" w:h="15840"/>
          <w:pgMar w:top="965" w:right="1800" w:bottom="965" w:left="1800" w:header="720" w:footer="720" w:gutter="0"/>
          <w:pgNumType w:fmt="lowerRoman" w:start="1"/>
          <w:cols w:space="720"/>
          <w:titlePg/>
        </w:sectPr>
      </w:pPr>
      <w:r>
        <w:rPr>
          <w:b w:val="0"/>
          <w:smallCaps/>
          <w:kern w:val="28"/>
          <w:sz w:val="32"/>
        </w:rPr>
        <w:fldChar w:fldCharType="end"/>
      </w:r>
    </w:p>
    <w:p w14:paraId="140C78C7" w14:textId="77777777" w:rsidR="00797251" w:rsidRDefault="00797251">
      <w:pPr>
        <w:pStyle w:val="Heading1"/>
      </w:pPr>
      <w:bookmarkStart w:id="5" w:name="_Toc415514375"/>
      <w:bookmarkStart w:id="6" w:name="_Toc418569565"/>
      <w:r>
        <w:lastRenderedPageBreak/>
        <w:t>1.  Introduction and Project Overview</w:t>
      </w:r>
      <w:bookmarkEnd w:id="5"/>
      <w:bookmarkEnd w:id="6"/>
    </w:p>
    <w:p w14:paraId="3D8231B3" w14:textId="3B0DD289" w:rsidR="00797251" w:rsidRDefault="00797251">
      <w:pPr>
        <w:pStyle w:val="heading1underline"/>
      </w:pPr>
    </w:p>
    <w:p w14:paraId="46B97DD6" w14:textId="4FE37EC8" w:rsidR="00797251" w:rsidRDefault="00A6279A" w:rsidP="00F01538">
      <w:pPr>
        <w:ind w:left="432" w:firstLine="288"/>
      </w:pPr>
      <w:proofErr w:type="spellStart"/>
      <w:r w:rsidRPr="00296AFE">
        <w:t>MyMav</w:t>
      </w:r>
      <w:proofErr w:type="spellEnd"/>
      <w:r w:rsidRPr="00296AFE">
        <w:t xml:space="preserve"> </w:t>
      </w:r>
      <w:r w:rsidR="00EB72F9" w:rsidRPr="00296AFE">
        <w:t>mobile will be an android based application</w:t>
      </w:r>
      <w:r w:rsidR="00296AFE">
        <w:t>.</w:t>
      </w:r>
      <w:r w:rsidR="00EB72F9" w:rsidRPr="00296AFE">
        <w:t xml:space="preserve"> </w:t>
      </w:r>
      <w:r w:rsidR="00296AFE">
        <w:t xml:space="preserve">This application is </w:t>
      </w:r>
      <w:r w:rsidR="00EB72F9" w:rsidRPr="00296AFE">
        <w:t xml:space="preserve">capable of </w:t>
      </w:r>
      <w:r w:rsidR="0066556E" w:rsidRPr="00296AFE">
        <w:t>c</w:t>
      </w:r>
      <w:r w:rsidR="00F50554" w:rsidRPr="00296AFE">
        <w:t>reating schedules</w:t>
      </w:r>
      <w:r w:rsidRPr="00296AFE">
        <w:t xml:space="preserve"> where UT Arlington students can access </w:t>
      </w:r>
      <w:r w:rsidR="000F6619" w:rsidRPr="00296AFE">
        <w:t>schedule related items including adding, dropping, and viewing their current/saved schedule</w:t>
      </w:r>
      <w:r w:rsidR="7A6721B2" w:rsidRPr="00296AFE">
        <w:t>(s).</w:t>
      </w:r>
      <w:r w:rsidR="000F6619" w:rsidRPr="00296AFE">
        <w:t xml:space="preserve"> Different schedules can be created and saved offline and later verified again that the schedules are still valid.</w:t>
      </w:r>
      <w:r w:rsidR="00A15277" w:rsidRPr="00296AFE">
        <w:t xml:space="preserve"> </w:t>
      </w:r>
    </w:p>
    <w:p w14:paraId="26F1BB36" w14:textId="77777777" w:rsidR="00F01538" w:rsidRPr="00296AFE" w:rsidRDefault="00F01538" w:rsidP="00F01538">
      <w:pPr>
        <w:ind w:left="432" w:firstLine="288"/>
      </w:pPr>
    </w:p>
    <w:p w14:paraId="551D6477" w14:textId="7BBD9E2C" w:rsidR="000F6619" w:rsidRPr="00296AFE" w:rsidRDefault="1973E25A" w:rsidP="00F01538">
      <w:pPr>
        <w:ind w:left="432" w:firstLine="288"/>
      </w:pPr>
      <w:r w:rsidRPr="00296AFE">
        <w:t xml:space="preserve">Students will be greeted with a login screen when the app first opens and can either create a new account in the app or log in to an existing account. Further information about UTA login information is needed to log into UTA's servers to access the up-to-date class schedule information and to re-verify class schedules.  Options for adding classes, dropping classes, editing selected schedules, and verifying that seating is available will show up in the main menu when students have logged in. </w:t>
      </w:r>
    </w:p>
    <w:p w14:paraId="22A7D6CB" w14:textId="77777777" w:rsidR="00F01538" w:rsidRDefault="00F01538" w:rsidP="00F01538">
      <w:pPr>
        <w:ind w:left="432"/>
      </w:pPr>
    </w:p>
    <w:p w14:paraId="63A40E62" w14:textId="2FA1C555" w:rsidR="002577CA" w:rsidRDefault="1973E25A" w:rsidP="00F01538">
      <w:pPr>
        <w:ind w:left="432" w:firstLine="288"/>
        <w:rPr>
          <w:rFonts w:ascii="Times New Roman" w:hAnsi="Times New Roman"/>
        </w:rPr>
      </w:pPr>
      <w:r w:rsidRPr="00296AFE">
        <w:t>Proper memory management, battery usage management, and closure of the app is key since the app should be functional and easy to navigate.</w:t>
      </w:r>
      <w:r w:rsidRPr="1973E25A">
        <w:rPr>
          <w:rFonts w:ascii="Times New Roman" w:hAnsi="Times New Roman"/>
        </w:rPr>
        <w:t xml:space="preserve"> </w:t>
      </w:r>
    </w:p>
    <w:p w14:paraId="27C8A7AF" w14:textId="3F86DFC0" w:rsidR="00797251" w:rsidRDefault="00797251">
      <w:pPr>
        <w:pStyle w:val="Heading1"/>
      </w:pPr>
      <w:bookmarkStart w:id="7" w:name="_Toc415514376"/>
      <w:bookmarkStart w:id="8" w:name="_Toc418569566"/>
      <w:r>
        <w:lastRenderedPageBreak/>
        <w:t xml:space="preserve">2.  </w:t>
      </w:r>
      <w:bookmarkEnd w:id="7"/>
      <w:r w:rsidR="001000E1">
        <w:t>Login Screen</w:t>
      </w:r>
      <w:bookmarkEnd w:id="8"/>
    </w:p>
    <w:p w14:paraId="3E89D7AD" w14:textId="6289E567" w:rsidR="0096540E" w:rsidRDefault="0096540E" w:rsidP="00F01538">
      <w:pPr>
        <w:pStyle w:val="heading1underline"/>
      </w:pPr>
      <w:r w:rsidRPr="002733D0">
        <w:rPr>
          <w:noProof/>
        </w:rPr>
        <w:drawing>
          <wp:anchor distT="0" distB="0" distL="114300" distR="114300" simplePos="0" relativeHeight="251658240" behindDoc="1" locked="0" layoutInCell="1" allowOverlap="1" wp14:anchorId="430AA623" wp14:editId="33B89C9C">
            <wp:simplePos x="0" y="0"/>
            <wp:positionH relativeFrom="margin">
              <wp:align>right</wp:align>
            </wp:positionH>
            <wp:positionV relativeFrom="page">
              <wp:posOffset>1296035</wp:posOffset>
            </wp:positionV>
            <wp:extent cx="2870200" cy="5104765"/>
            <wp:effectExtent l="0" t="0" r="6350" b="635"/>
            <wp:wrapTight wrapText="bothSides">
              <wp:wrapPolygon edited="0">
                <wp:start x="0" y="0"/>
                <wp:lineTo x="0" y="21522"/>
                <wp:lineTo x="21504" y="21522"/>
                <wp:lineTo x="21504" y="0"/>
                <wp:lineTo x="0" y="0"/>
              </wp:wrapPolygon>
            </wp:wrapTight>
            <wp:docPr id="1" name="Picture 1" descr="C:\Users\mynam_000\AppData\Local\Microsoft\Windows\INetCache\Content.Word\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nam_000\AppData\Local\Microsoft\Windows\INetCache\Content.Word\login 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00" cy="5104765"/>
                    </a:xfrm>
                    <a:prstGeom prst="rect">
                      <a:avLst/>
                    </a:prstGeom>
                    <a:noFill/>
                    <a:ln>
                      <a:noFill/>
                    </a:ln>
                  </pic:spPr>
                </pic:pic>
              </a:graphicData>
            </a:graphic>
          </wp:anchor>
        </w:drawing>
      </w:r>
    </w:p>
    <w:p w14:paraId="4923CAAF" w14:textId="51C18588" w:rsidR="0096540E" w:rsidRDefault="0096540E" w:rsidP="003E79A1">
      <w:r>
        <w:t xml:space="preserve">When the application is launched the first screen to display is the login screen. The login screen contains two buttons, one to log the user in once a valid username and password have been created, and the other to move to the create user page. </w:t>
      </w:r>
    </w:p>
    <w:p w14:paraId="3574848A" w14:textId="77777777" w:rsidR="00C96E1B" w:rsidRDefault="00C96E1B" w:rsidP="00F01538"/>
    <w:p w14:paraId="520D7B5F" w14:textId="6A42D229" w:rsidR="00C96E1B" w:rsidRPr="00C96E1B" w:rsidRDefault="00C96E1B" w:rsidP="00F01538">
      <w:pPr>
        <w:rPr>
          <w:u w:val="single"/>
        </w:rPr>
      </w:pPr>
      <w:r w:rsidRPr="00C96E1B">
        <w:rPr>
          <w:u w:val="single"/>
        </w:rPr>
        <w:t>Username</w:t>
      </w:r>
    </w:p>
    <w:p w14:paraId="20856941" w14:textId="6BC53BC5" w:rsidR="00C96E1B" w:rsidRDefault="00C96E1B" w:rsidP="00F01538">
      <w:pPr>
        <w:pStyle w:val="ListParagraph"/>
        <w:numPr>
          <w:ilvl w:val="0"/>
          <w:numId w:val="38"/>
        </w:numPr>
      </w:pPr>
      <w:r>
        <w:t>Must be a valid University of Texas at Arlington username.</w:t>
      </w:r>
    </w:p>
    <w:p w14:paraId="7BCC682B" w14:textId="4EBDB136" w:rsidR="00C96E1B" w:rsidRDefault="00C96E1B" w:rsidP="00F01538">
      <w:pPr>
        <w:pStyle w:val="ListParagraph"/>
        <w:numPr>
          <w:ilvl w:val="0"/>
          <w:numId w:val="38"/>
        </w:numPr>
      </w:pPr>
      <w:r>
        <w:t xml:space="preserve">Password must be the associated password with the </w:t>
      </w:r>
      <w:proofErr w:type="spellStart"/>
      <w:r>
        <w:t>MyMav</w:t>
      </w:r>
      <w:proofErr w:type="spellEnd"/>
      <w:r>
        <w:t xml:space="preserve"> account.</w:t>
      </w:r>
    </w:p>
    <w:p w14:paraId="3923ADD8" w14:textId="77777777" w:rsidR="00C96E1B" w:rsidRDefault="00C96E1B" w:rsidP="00F01538"/>
    <w:p w14:paraId="4EC7521F" w14:textId="2D2384B9" w:rsidR="0096540E" w:rsidRPr="0096540E" w:rsidRDefault="00D4199E" w:rsidP="00F01538">
      <w:pPr>
        <w:pStyle w:val="ListParagraph"/>
        <w:numPr>
          <w:ilvl w:val="0"/>
          <w:numId w:val="38"/>
        </w:numPr>
      </w:pPr>
      <w:r>
        <w:t xml:space="preserve">Requirements for the username is a valid </w:t>
      </w:r>
      <w:proofErr w:type="spellStart"/>
      <w:r>
        <w:t>mymav</w:t>
      </w:r>
      <w:proofErr w:type="spellEnd"/>
      <w:r>
        <w:t xml:space="preserve"> username and password and the @mavs.uta.edu</w:t>
      </w:r>
      <w:r w:rsidR="0096540E">
        <w:t xml:space="preserve"> </w:t>
      </w:r>
      <w:r>
        <w:t>email address related to the account</w:t>
      </w:r>
      <w:r w:rsidR="007431C9">
        <w:t xml:space="preserve"> created from the create account page</w:t>
      </w:r>
      <w:r>
        <w:t xml:space="preserve">. </w:t>
      </w:r>
    </w:p>
    <w:p w14:paraId="58D1835D" w14:textId="71778CFE" w:rsidR="00C96E1B" w:rsidRDefault="00C96E1B" w:rsidP="00BD0AD7">
      <w:pPr>
        <w:pStyle w:val="Heading1"/>
        <w:numPr>
          <w:ilvl w:val="12"/>
          <w:numId w:val="0"/>
        </w:numPr>
      </w:pPr>
      <w:bookmarkStart w:id="9" w:name="_Toc415514379"/>
      <w:bookmarkStart w:id="10" w:name="_Toc418569567"/>
      <w:r>
        <w:lastRenderedPageBreak/>
        <w:t>3. Create User</w:t>
      </w:r>
    </w:p>
    <w:p w14:paraId="63B9FEF9" w14:textId="02038C2B" w:rsidR="00C96E1B" w:rsidRDefault="00BC5523" w:rsidP="00C96E1B">
      <w:pPr>
        <w:pStyle w:val="heading1underline"/>
      </w:pPr>
      <w:r>
        <w:rPr>
          <w:noProof/>
        </w:rPr>
        <w:pict w14:anchorId="07627E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06.25pt;margin-top:17.5pt;width:225.75pt;height:402pt;z-index:-251650048;mso-position-horizontal-relative:text;mso-position-vertical-relative:text;mso-width-relative:page;mso-height-relative:page" wrapcoords="-72 0 -72 21560 21600 21560 21600 0 -72 0">
            <v:imagedata r:id="rId14" o:title="create user"/>
            <w10:wrap type="through"/>
          </v:shape>
        </w:pict>
      </w:r>
    </w:p>
    <w:p w14:paraId="1268D3C1" w14:textId="14E721AC" w:rsidR="00C96E1B" w:rsidRDefault="00C96E1B" w:rsidP="00C96E1B">
      <w:pPr>
        <w:pStyle w:val="Heading2"/>
      </w:pPr>
    </w:p>
    <w:p w14:paraId="5A9040BE" w14:textId="2C475133" w:rsidR="00C96E1B" w:rsidRDefault="00D706B2" w:rsidP="00C96E1B">
      <w:pPr>
        <w:pStyle w:val="BodyText2"/>
      </w:pPr>
      <w:r>
        <w:t>If a user account has not been created then by tapping the create user on the welcome screen will bring up the Create New User page.</w:t>
      </w:r>
      <w:r w:rsidR="007D4D93">
        <w:t xml:space="preserve"> The username and password will be verified by the </w:t>
      </w:r>
      <w:proofErr w:type="spellStart"/>
      <w:r w:rsidR="007D4D93">
        <w:t>MyMav</w:t>
      </w:r>
      <w:proofErr w:type="spellEnd"/>
      <w:r w:rsidR="007D4D93">
        <w:t xml:space="preserve"> servers to access proper class schedule information.</w:t>
      </w:r>
    </w:p>
    <w:p w14:paraId="53058AE9" w14:textId="01B36D99" w:rsidR="00D706B2" w:rsidRDefault="007D4D93" w:rsidP="00C96E1B">
      <w:pPr>
        <w:pStyle w:val="BodyText2"/>
      </w:pPr>
      <w:r>
        <w:t>All fields are required:</w:t>
      </w:r>
    </w:p>
    <w:p w14:paraId="545CA85A" w14:textId="245E2D15" w:rsidR="007D4D93" w:rsidRDefault="007D4D93" w:rsidP="007D4D93">
      <w:pPr>
        <w:pStyle w:val="BodyText2"/>
        <w:numPr>
          <w:ilvl w:val="0"/>
          <w:numId w:val="37"/>
        </w:numPr>
      </w:pPr>
      <w:r>
        <w:t>Username must be a valid University of Texas at Arlington username.</w:t>
      </w:r>
    </w:p>
    <w:p w14:paraId="551511F1" w14:textId="45726913" w:rsidR="007D4D93" w:rsidRDefault="007D4D93" w:rsidP="007D4D93">
      <w:pPr>
        <w:pStyle w:val="BodyText2"/>
        <w:numPr>
          <w:ilvl w:val="0"/>
          <w:numId w:val="37"/>
        </w:numPr>
      </w:pPr>
      <w:r>
        <w:t xml:space="preserve">First name and last name of student. </w:t>
      </w:r>
    </w:p>
    <w:p w14:paraId="4BF452FF" w14:textId="69B3FDEF" w:rsidR="007D4D93" w:rsidRDefault="007D4D93" w:rsidP="007D4D93">
      <w:pPr>
        <w:pStyle w:val="BodyText2"/>
        <w:numPr>
          <w:ilvl w:val="0"/>
          <w:numId w:val="37"/>
        </w:numPr>
      </w:pPr>
      <w:r>
        <w:t xml:space="preserve">The </w:t>
      </w:r>
      <w:r w:rsidR="00306C29">
        <w:t>password will be t</w:t>
      </w:r>
      <w:r w:rsidR="00293A74">
        <w:t xml:space="preserve">he same as the </w:t>
      </w:r>
      <w:proofErr w:type="spellStart"/>
      <w:r w:rsidR="00293A74">
        <w:t>MyMav</w:t>
      </w:r>
      <w:proofErr w:type="spellEnd"/>
      <w:r w:rsidR="00293A74">
        <w:t xml:space="preserve"> password.</w:t>
      </w:r>
    </w:p>
    <w:p w14:paraId="39219DDB" w14:textId="1CDA8980" w:rsidR="00293A74" w:rsidRPr="00C96E1B" w:rsidRDefault="00293A74" w:rsidP="007D4D93">
      <w:pPr>
        <w:pStyle w:val="BodyText2"/>
        <w:numPr>
          <w:ilvl w:val="0"/>
          <w:numId w:val="37"/>
        </w:numPr>
      </w:pPr>
      <w:r>
        <w:t>The email must be a valid mavs.uta.edu email set up through the school.</w:t>
      </w:r>
    </w:p>
    <w:p w14:paraId="0C285918" w14:textId="178B6F83" w:rsidR="00BD0AD7" w:rsidRDefault="00C96E1B" w:rsidP="00BD0AD7">
      <w:pPr>
        <w:pStyle w:val="Heading1"/>
        <w:numPr>
          <w:ilvl w:val="12"/>
          <w:numId w:val="0"/>
        </w:numPr>
      </w:pPr>
      <w:r>
        <w:lastRenderedPageBreak/>
        <w:t>4.</w:t>
      </w:r>
      <w:r w:rsidR="00797251">
        <w:t xml:space="preserve"> </w:t>
      </w:r>
      <w:bookmarkEnd w:id="9"/>
      <w:r w:rsidR="001000E1">
        <w:t>Main Menu</w:t>
      </w:r>
      <w:bookmarkEnd w:id="10"/>
    </w:p>
    <w:p w14:paraId="1751B0D9" w14:textId="77777777" w:rsidR="00BD0AD7" w:rsidRDefault="00BD0AD7" w:rsidP="00BD0AD7">
      <w:pPr>
        <w:pStyle w:val="heading1underline"/>
      </w:pPr>
    </w:p>
    <w:p w14:paraId="57750F19" w14:textId="0B59468A" w:rsidR="00797251" w:rsidRPr="00E82701" w:rsidRDefault="00BD0AD7" w:rsidP="00F01538">
      <w:bookmarkStart w:id="11" w:name="_Toc418569568"/>
      <w:r>
        <w:rPr>
          <w:noProof/>
        </w:rPr>
        <w:drawing>
          <wp:anchor distT="0" distB="0" distL="114300" distR="114300" simplePos="0" relativeHeight="251659264" behindDoc="1" locked="0" layoutInCell="1" allowOverlap="1" wp14:anchorId="036FEDA1" wp14:editId="72932EB5">
            <wp:simplePos x="0" y="0"/>
            <wp:positionH relativeFrom="margin">
              <wp:align>right</wp:align>
            </wp:positionH>
            <wp:positionV relativeFrom="paragraph">
              <wp:posOffset>37804</wp:posOffset>
            </wp:positionV>
            <wp:extent cx="2869565" cy="5107940"/>
            <wp:effectExtent l="0" t="0" r="6985" b="0"/>
            <wp:wrapTight wrapText="bothSides">
              <wp:wrapPolygon edited="0">
                <wp:start x="0" y="0"/>
                <wp:lineTo x="0" y="21509"/>
                <wp:lineTo x="21509" y="21509"/>
                <wp:lineTo x="21509" y="0"/>
                <wp:lineTo x="0" y="0"/>
              </wp:wrapPolygon>
            </wp:wrapTight>
            <wp:docPr id="2" name="Picture 2" descr="C:\Users\mynam_000\AppData\Local\Microsoft\Windows\INetCache\Content.Word\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nam_000\AppData\Local\Microsoft\Windows\INetCache\Content.Word\main 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9565" cy="5107940"/>
                    </a:xfrm>
                    <a:prstGeom prst="rect">
                      <a:avLst/>
                    </a:prstGeom>
                    <a:noFill/>
                    <a:ln>
                      <a:noFill/>
                    </a:ln>
                  </pic:spPr>
                </pic:pic>
              </a:graphicData>
            </a:graphic>
          </wp:anchor>
        </w:drawing>
      </w:r>
      <w:bookmarkEnd w:id="11"/>
      <w:r w:rsidR="00293A74">
        <w:t xml:space="preserve">Once </w:t>
      </w:r>
      <w:r w:rsidR="006E79F5">
        <w:t xml:space="preserve">the student has logged in successfully the main </w:t>
      </w:r>
      <w:r w:rsidR="004C2D5B">
        <w:t>navigation and information page is displayed. In the top left corner is the navigation tray that leads to other functions of the application. In the top right the user can sign out. The Student information displays the user’s name and email saved in the account. Also listed is the number of saved schedules and the active schedule to be edited.</w:t>
      </w:r>
    </w:p>
    <w:p w14:paraId="40D10E8B" w14:textId="323E2A2D" w:rsidR="00797251" w:rsidRDefault="00797251">
      <w:pPr>
        <w:pStyle w:val="Heading1"/>
      </w:pPr>
      <w:bookmarkStart w:id="12" w:name="_Toc415514380"/>
      <w:bookmarkStart w:id="13" w:name="_Toc418569569"/>
      <w:r>
        <w:lastRenderedPageBreak/>
        <w:t xml:space="preserve">4.  </w:t>
      </w:r>
      <w:bookmarkEnd w:id="12"/>
      <w:r w:rsidR="001000E1">
        <w:t>Side Tray</w:t>
      </w:r>
      <w:bookmarkEnd w:id="13"/>
    </w:p>
    <w:p w14:paraId="654C0A54" w14:textId="77777777" w:rsidR="004C2D5B" w:rsidRDefault="004C2D5B" w:rsidP="004C2D5B">
      <w:pPr>
        <w:pStyle w:val="heading1underline"/>
      </w:pPr>
    </w:p>
    <w:p w14:paraId="3FC807AC" w14:textId="76DAB6AC" w:rsidR="00F01538" w:rsidRDefault="004C2D5B" w:rsidP="00F01538">
      <w:r>
        <w:rPr>
          <w:noProof/>
        </w:rPr>
        <w:drawing>
          <wp:anchor distT="0" distB="0" distL="114300" distR="114300" simplePos="0" relativeHeight="251660288" behindDoc="1" locked="0" layoutInCell="1" allowOverlap="1" wp14:anchorId="1E81D91F" wp14:editId="1F8677B2">
            <wp:simplePos x="0" y="0"/>
            <wp:positionH relativeFrom="margin">
              <wp:align>right</wp:align>
            </wp:positionH>
            <wp:positionV relativeFrom="paragraph">
              <wp:posOffset>35411</wp:posOffset>
            </wp:positionV>
            <wp:extent cx="2870835" cy="5103495"/>
            <wp:effectExtent l="0" t="0" r="5715" b="1905"/>
            <wp:wrapTight wrapText="bothSides">
              <wp:wrapPolygon edited="0">
                <wp:start x="0" y="0"/>
                <wp:lineTo x="0" y="21527"/>
                <wp:lineTo x="21500" y="21527"/>
                <wp:lineTo x="21500" y="0"/>
                <wp:lineTo x="0" y="0"/>
              </wp:wrapPolygon>
            </wp:wrapTight>
            <wp:docPr id="3" name="Picture 3" descr="C:\Users\mynam_000\AppData\Local\Microsoft\Windows\INetCache\Content.Word\menu t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nam_000\AppData\Local\Microsoft\Windows\INetCache\Content.Word\menu tra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835" cy="5103495"/>
                    </a:xfrm>
                    <a:prstGeom prst="rect">
                      <a:avLst/>
                    </a:prstGeom>
                    <a:noFill/>
                    <a:ln>
                      <a:noFill/>
                    </a:ln>
                  </pic:spPr>
                </pic:pic>
              </a:graphicData>
            </a:graphic>
          </wp:anchor>
        </w:drawing>
      </w:r>
      <w:r>
        <w:t>When the user taps on the menu tab in the top left of the screen the menu navigation tray is displayed. This is the main navigation to the different functions of the application.</w:t>
      </w:r>
    </w:p>
    <w:p w14:paraId="03FC0865" w14:textId="77777777" w:rsidR="004C2D5B" w:rsidRDefault="004C2D5B" w:rsidP="00F01538"/>
    <w:p w14:paraId="3F9ED63A" w14:textId="0255569C" w:rsidR="004C2D5B" w:rsidRDefault="004C2D5B" w:rsidP="00F01538">
      <w:r>
        <w:t xml:space="preserve">Student Center – Displays current information including the user’s name, email, </w:t>
      </w:r>
      <w:r w:rsidR="00A844CA">
        <w:t xml:space="preserve">and </w:t>
      </w:r>
      <w:r>
        <w:t>number of saved schedules and active schedule to be edited.</w:t>
      </w:r>
    </w:p>
    <w:p w14:paraId="4E4A1839" w14:textId="77777777" w:rsidR="004C2D5B" w:rsidRDefault="004C2D5B" w:rsidP="00F01538"/>
    <w:p w14:paraId="3261DB82" w14:textId="4D077094" w:rsidR="004C2D5B" w:rsidRDefault="004C2D5B" w:rsidP="00F01538">
      <w:r>
        <w:t>Schedule Management – Creation, deletion, and selecting a schedule to be the active schedule to be edited are listed under this selection.</w:t>
      </w:r>
    </w:p>
    <w:p w14:paraId="7449C495" w14:textId="77777777" w:rsidR="004C2D5B" w:rsidRDefault="004C2D5B" w:rsidP="00F01538"/>
    <w:p w14:paraId="3176BFB3" w14:textId="49E0F710" w:rsidR="004C2D5B" w:rsidRDefault="004C2D5B" w:rsidP="00F01538">
      <w:r>
        <w:t>Class Management – Adding, deleting, and verifying classes added to the active schedule are listed under this selection.</w:t>
      </w:r>
    </w:p>
    <w:p w14:paraId="0897FD66" w14:textId="77777777" w:rsidR="004C2D5B" w:rsidRDefault="004C2D5B" w:rsidP="00F01538"/>
    <w:p w14:paraId="567305D1" w14:textId="5AF80F67" w:rsidR="004C2D5B" w:rsidRDefault="004C2D5B" w:rsidP="00F01538">
      <w:r>
        <w:t xml:space="preserve">Search a class – Sorting through the classes available to be added to schedules is displayed under this selection. </w:t>
      </w:r>
    </w:p>
    <w:p w14:paraId="0C5DF312" w14:textId="77777777" w:rsidR="00C95086" w:rsidRDefault="00C95086" w:rsidP="00F01538"/>
    <w:p w14:paraId="7973C2EC" w14:textId="2442734F" w:rsidR="004C2D5B" w:rsidRDefault="004C2D5B" w:rsidP="00F01538">
      <w:r>
        <w:t xml:space="preserve">Set Time Constraint – </w:t>
      </w:r>
      <w:r w:rsidR="00C95086">
        <w:t>This allows the user to block out time</w:t>
      </w:r>
      <w:r w:rsidR="00563A03">
        <w:t xml:space="preserve"> in the schedule where verify schedule will check if a class is scheduled during those times. </w:t>
      </w:r>
    </w:p>
    <w:p w14:paraId="6909D623" w14:textId="77777777" w:rsidR="004C2D5B" w:rsidRDefault="004C2D5B" w:rsidP="00F01538"/>
    <w:p w14:paraId="317748FC" w14:textId="50B40DA9" w:rsidR="004C2D5B" w:rsidRPr="00F01538" w:rsidRDefault="004C2D5B" w:rsidP="00F01538">
      <w:r>
        <w:t xml:space="preserve">Profile Settings </w:t>
      </w:r>
      <w:r w:rsidR="00C95086">
        <w:t>–</w:t>
      </w:r>
      <w:r>
        <w:t xml:space="preserve"> </w:t>
      </w:r>
      <w:r w:rsidR="00C95086">
        <w:t xml:space="preserve">User can edit </w:t>
      </w:r>
      <w:r w:rsidR="00563A03">
        <w:t>the stored name and password on the phone.</w:t>
      </w:r>
    </w:p>
    <w:p w14:paraId="03275412" w14:textId="0E7CF2C0" w:rsidR="00490B06" w:rsidRDefault="00490B06" w:rsidP="00490B06">
      <w:pPr>
        <w:pStyle w:val="Heading1"/>
      </w:pPr>
      <w:bookmarkStart w:id="14" w:name="_Toc415514397"/>
      <w:bookmarkStart w:id="15" w:name="_Toc418569570"/>
      <w:r>
        <w:lastRenderedPageBreak/>
        <w:t xml:space="preserve">5.  </w:t>
      </w:r>
      <w:bookmarkEnd w:id="14"/>
      <w:r w:rsidR="00BD0AD7">
        <w:t>Schedule Management</w:t>
      </w:r>
      <w:bookmarkEnd w:id="15"/>
    </w:p>
    <w:p w14:paraId="16D0EFB6" w14:textId="7393D7BE" w:rsidR="00797251" w:rsidRDefault="00797251">
      <w:pPr>
        <w:pStyle w:val="heading1underline"/>
      </w:pPr>
    </w:p>
    <w:p w14:paraId="4016F864" w14:textId="09C87A61" w:rsidR="00BD0AD7" w:rsidRDefault="00E82701" w:rsidP="00BD0AD7">
      <w:pPr>
        <w:pStyle w:val="Heading2"/>
      </w:pPr>
      <w:bookmarkStart w:id="16" w:name="_Toc418569571"/>
      <w:r>
        <w:rPr>
          <w:noProof/>
        </w:rPr>
        <w:drawing>
          <wp:anchor distT="0" distB="0" distL="114300" distR="114300" simplePos="0" relativeHeight="251662336" behindDoc="1" locked="0" layoutInCell="1" allowOverlap="1" wp14:anchorId="4190A9A9" wp14:editId="279D073C">
            <wp:simplePos x="0" y="0"/>
            <wp:positionH relativeFrom="margin">
              <wp:align>right</wp:align>
            </wp:positionH>
            <wp:positionV relativeFrom="paragraph">
              <wp:posOffset>37022</wp:posOffset>
            </wp:positionV>
            <wp:extent cx="1956816" cy="3478640"/>
            <wp:effectExtent l="0" t="0" r="5715" b="7620"/>
            <wp:wrapTight wrapText="bothSides">
              <wp:wrapPolygon edited="0">
                <wp:start x="0" y="0"/>
                <wp:lineTo x="0" y="21529"/>
                <wp:lineTo x="21453" y="21529"/>
                <wp:lineTo x="21453" y="0"/>
                <wp:lineTo x="0" y="0"/>
              </wp:wrapPolygon>
            </wp:wrapTight>
            <wp:docPr id="5" name="Picture 5" descr="C:\Users\mynam_000\AppData\Local\Microsoft\Windows\INetCache\Content.Word\view sche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ynam_000\AppData\Local\Microsoft\Windows\INetCache\Content.Word\view schedul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816" cy="347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0AD7">
        <w:t>5.1 View Schedule</w:t>
      </w:r>
      <w:bookmarkEnd w:id="16"/>
    </w:p>
    <w:p w14:paraId="10DEB1EC" w14:textId="6AF5BED4" w:rsidR="00E82701" w:rsidRDefault="00563A03" w:rsidP="00F01538">
      <w:r>
        <w:t xml:space="preserve">This will display the active schedule </w:t>
      </w:r>
      <w:r w:rsidR="001711D1">
        <w:t>which will allow adding and deleting classes from that schedule. Selecting a schedule from the list below will set it to the active schedule. The active schedule will also allow the user to see the classes added to that schedule under the View Scheduled classes tab.</w:t>
      </w:r>
    </w:p>
    <w:p w14:paraId="34146D57" w14:textId="77777777" w:rsidR="00563A03" w:rsidRDefault="00563A03" w:rsidP="00F01538"/>
    <w:p w14:paraId="4A5C590A" w14:textId="6FE4F785" w:rsidR="00E82701" w:rsidRDefault="00E82701" w:rsidP="00F01538"/>
    <w:p w14:paraId="53D0B836" w14:textId="7328B329" w:rsidR="00E82701" w:rsidRDefault="00E82701" w:rsidP="00F01538"/>
    <w:p w14:paraId="0937D8D2" w14:textId="77777777" w:rsidR="00E82701" w:rsidRDefault="00E82701" w:rsidP="00F01538"/>
    <w:p w14:paraId="3E85A4AA" w14:textId="77777777" w:rsidR="00E82701" w:rsidRDefault="00E82701" w:rsidP="00F01538"/>
    <w:p w14:paraId="280AE653" w14:textId="58FB5C89" w:rsidR="00E82701" w:rsidRDefault="00E82701" w:rsidP="00F01538"/>
    <w:p w14:paraId="78EFA81F" w14:textId="77777777" w:rsidR="00E82701" w:rsidRDefault="00E82701" w:rsidP="00F01538"/>
    <w:p w14:paraId="1D11B4E2" w14:textId="77777777" w:rsidR="00E82701" w:rsidRDefault="00E82701" w:rsidP="00F01538"/>
    <w:p w14:paraId="4B551340" w14:textId="77777777" w:rsidR="00E82701" w:rsidRDefault="00E82701" w:rsidP="00F01538"/>
    <w:p w14:paraId="7631C3B4" w14:textId="77777777" w:rsidR="00F01538" w:rsidRDefault="00F01538" w:rsidP="00F01538"/>
    <w:p w14:paraId="6E2DBCF6" w14:textId="77777777" w:rsidR="00F01538" w:rsidRDefault="00F01538" w:rsidP="00F01538"/>
    <w:p w14:paraId="6BB70AD9" w14:textId="77777777" w:rsidR="00F01538" w:rsidRDefault="00F01538" w:rsidP="00F01538"/>
    <w:p w14:paraId="68280CCF" w14:textId="77777777" w:rsidR="00F01538" w:rsidRDefault="00F01538" w:rsidP="00F01538"/>
    <w:p w14:paraId="19D04D3A" w14:textId="77777777" w:rsidR="00E82701" w:rsidRDefault="00E82701" w:rsidP="00F01538"/>
    <w:p w14:paraId="17B9554D" w14:textId="77777777" w:rsidR="00BD0AD7" w:rsidRDefault="00BD0AD7" w:rsidP="00E82701">
      <w:pPr>
        <w:pStyle w:val="BodyText2"/>
        <w:ind w:left="0"/>
      </w:pPr>
    </w:p>
    <w:p w14:paraId="3C0A2DBC" w14:textId="4F21E130" w:rsidR="00BD0AD7" w:rsidRDefault="00BD0AD7" w:rsidP="00BD0AD7">
      <w:pPr>
        <w:pStyle w:val="Heading2"/>
      </w:pPr>
      <w:bookmarkStart w:id="17" w:name="_Toc418569572"/>
      <w:r>
        <w:t>5.2 Create Schedule</w:t>
      </w:r>
      <w:bookmarkEnd w:id="17"/>
    </w:p>
    <w:p w14:paraId="66045446" w14:textId="7BC8753A" w:rsidR="00BD0AD7" w:rsidRDefault="00E82701" w:rsidP="00F01538">
      <w:r>
        <w:rPr>
          <w:noProof/>
        </w:rPr>
        <w:drawing>
          <wp:anchor distT="0" distB="0" distL="114300" distR="114300" simplePos="0" relativeHeight="251661312" behindDoc="1" locked="0" layoutInCell="1" allowOverlap="1" wp14:anchorId="139104C0" wp14:editId="318E62D4">
            <wp:simplePos x="0" y="0"/>
            <wp:positionH relativeFrom="margin">
              <wp:align>right</wp:align>
            </wp:positionH>
            <wp:positionV relativeFrom="paragraph">
              <wp:posOffset>16436</wp:posOffset>
            </wp:positionV>
            <wp:extent cx="1956816" cy="3478640"/>
            <wp:effectExtent l="0" t="0" r="5715" b="7620"/>
            <wp:wrapTight wrapText="bothSides">
              <wp:wrapPolygon edited="0">
                <wp:start x="0" y="0"/>
                <wp:lineTo x="0" y="21529"/>
                <wp:lineTo x="21453" y="21529"/>
                <wp:lineTo x="21453" y="0"/>
                <wp:lineTo x="0" y="0"/>
              </wp:wrapPolygon>
            </wp:wrapTight>
            <wp:docPr id="4" name="Picture 4" descr="C:\Users\mynam_000\AppData\Local\Microsoft\Windows\INetCache\Content.Word\create a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ynam_000\AppData\Local\Microsoft\Windows\INetCache\Content.Word\create a sche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6816" cy="347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3A03">
        <w:t>Adding a name for the new schedule and then tapping the Add button will create a new schedule and also set it as the active schedule. The active schedule will allow adding/deleting classes from the schedule.</w:t>
      </w:r>
    </w:p>
    <w:p w14:paraId="61C8CD85" w14:textId="32B68ECE" w:rsidR="00BD0AD7" w:rsidRDefault="00BD0AD7" w:rsidP="00F01538"/>
    <w:p w14:paraId="6F815469" w14:textId="77777777" w:rsidR="00BD0AD7" w:rsidRDefault="00BD0AD7" w:rsidP="00F01538"/>
    <w:p w14:paraId="2617F3E8" w14:textId="77777777" w:rsidR="00E82701" w:rsidRDefault="00E82701" w:rsidP="00F01538">
      <w:bookmarkStart w:id="18" w:name="_Toc418569573"/>
    </w:p>
    <w:p w14:paraId="4E2B4124" w14:textId="77777777" w:rsidR="00E82701" w:rsidRDefault="00E82701" w:rsidP="00F01538"/>
    <w:p w14:paraId="6C6EF2B1" w14:textId="77777777" w:rsidR="00E82701" w:rsidRDefault="00E82701" w:rsidP="00F01538"/>
    <w:p w14:paraId="776170BA" w14:textId="77777777" w:rsidR="00E82701" w:rsidRDefault="00E82701" w:rsidP="00F01538"/>
    <w:p w14:paraId="702E764B" w14:textId="77777777" w:rsidR="00E82701" w:rsidRPr="00E82701" w:rsidRDefault="00E82701" w:rsidP="00F01538"/>
    <w:p w14:paraId="7FF4CBCA" w14:textId="77777777" w:rsidR="00E82701" w:rsidRDefault="00E82701" w:rsidP="00F01538"/>
    <w:p w14:paraId="6D3B13A5" w14:textId="77777777" w:rsidR="00E82701" w:rsidRDefault="00E82701" w:rsidP="00F01538"/>
    <w:p w14:paraId="1AC108C0" w14:textId="77777777" w:rsidR="00E82701" w:rsidRDefault="00E82701" w:rsidP="00F01538"/>
    <w:p w14:paraId="7A795B27" w14:textId="77777777" w:rsidR="00E82701" w:rsidRDefault="00E82701" w:rsidP="00F01538"/>
    <w:p w14:paraId="77C0DA74" w14:textId="77777777" w:rsidR="00E82701" w:rsidRDefault="00E82701" w:rsidP="00F01538">
      <w:pPr>
        <w:rPr>
          <w:smallCaps/>
          <w:kern w:val="28"/>
          <w:sz w:val="28"/>
        </w:rPr>
      </w:pPr>
      <w:r>
        <w:br w:type="page"/>
      </w:r>
    </w:p>
    <w:p w14:paraId="4F902BF7" w14:textId="7EB91085" w:rsidR="00BD0AD7" w:rsidRDefault="00BD0AD7" w:rsidP="00BD0AD7">
      <w:pPr>
        <w:pStyle w:val="Heading2"/>
      </w:pPr>
      <w:r>
        <w:lastRenderedPageBreak/>
        <w:t>5.3 Delete Schedule</w:t>
      </w:r>
      <w:bookmarkEnd w:id="18"/>
    </w:p>
    <w:p w14:paraId="52C5885B" w14:textId="21C6510D" w:rsidR="00E82701" w:rsidRDefault="00E82701" w:rsidP="00F01538">
      <w:r>
        <w:rPr>
          <w:noProof/>
        </w:rPr>
        <w:drawing>
          <wp:anchor distT="0" distB="0" distL="114300" distR="114300" simplePos="0" relativeHeight="251663360" behindDoc="1" locked="0" layoutInCell="1" allowOverlap="1" wp14:anchorId="0F9CF241" wp14:editId="4600EE91">
            <wp:simplePos x="0" y="0"/>
            <wp:positionH relativeFrom="margin">
              <wp:align>right</wp:align>
            </wp:positionH>
            <wp:positionV relativeFrom="paragraph">
              <wp:posOffset>5080</wp:posOffset>
            </wp:positionV>
            <wp:extent cx="1956435" cy="3476625"/>
            <wp:effectExtent l="0" t="0" r="5715" b="9525"/>
            <wp:wrapTight wrapText="bothSides">
              <wp:wrapPolygon edited="0">
                <wp:start x="0" y="0"/>
                <wp:lineTo x="0" y="21541"/>
                <wp:lineTo x="21453" y="21541"/>
                <wp:lineTo x="21453" y="0"/>
                <wp:lineTo x="0" y="0"/>
              </wp:wrapPolygon>
            </wp:wrapTight>
            <wp:docPr id="6" name="Picture 6" descr="C:\Users\mynam_000\AppData\Local\Microsoft\Windows\INetCache\Content.Word\delete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ynam_000\AppData\Local\Microsoft\Windows\INetCache\Content.Word\delete schedu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6435" cy="3476625"/>
                    </a:xfrm>
                    <a:prstGeom prst="rect">
                      <a:avLst/>
                    </a:prstGeom>
                    <a:noFill/>
                    <a:ln>
                      <a:noFill/>
                    </a:ln>
                  </pic:spPr>
                </pic:pic>
              </a:graphicData>
            </a:graphic>
          </wp:anchor>
        </w:drawing>
      </w:r>
      <w:r w:rsidR="00FD07F4">
        <w:t xml:space="preserve">From the list of created schedules the user can highlight a schedule and tap the delete </w:t>
      </w:r>
      <w:r w:rsidR="00563A03">
        <w:t>button to remove the saved schedule and associated classes from the database.</w:t>
      </w:r>
    </w:p>
    <w:p w14:paraId="7F0CE438" w14:textId="77777777" w:rsidR="00E82701" w:rsidRDefault="00E82701" w:rsidP="00F01538"/>
    <w:p w14:paraId="4AA1F214" w14:textId="77777777" w:rsidR="00F01538" w:rsidRDefault="00F01538" w:rsidP="00F01538"/>
    <w:p w14:paraId="41D0C9B3" w14:textId="77777777" w:rsidR="00F01538" w:rsidRDefault="00F01538" w:rsidP="00F01538"/>
    <w:p w14:paraId="01D6A91B" w14:textId="77777777" w:rsidR="00F01538" w:rsidRDefault="00F01538" w:rsidP="00F01538"/>
    <w:p w14:paraId="23221274" w14:textId="77777777" w:rsidR="00F01538" w:rsidRDefault="00F01538" w:rsidP="00F01538"/>
    <w:p w14:paraId="6D2AB4F9" w14:textId="77777777" w:rsidR="00F01538" w:rsidRDefault="00F01538" w:rsidP="00F01538"/>
    <w:p w14:paraId="1A6D9438" w14:textId="77777777" w:rsidR="00F01538" w:rsidRDefault="00F01538" w:rsidP="00F01538"/>
    <w:p w14:paraId="2C9C3E64" w14:textId="77777777" w:rsidR="00E82701" w:rsidRDefault="00E82701" w:rsidP="00F01538"/>
    <w:p w14:paraId="01125A86" w14:textId="77777777" w:rsidR="00E82701" w:rsidRDefault="00E82701" w:rsidP="00F01538"/>
    <w:p w14:paraId="38277224" w14:textId="77777777" w:rsidR="00E82701" w:rsidRDefault="00E82701" w:rsidP="00F01538"/>
    <w:p w14:paraId="5C52900A" w14:textId="77777777" w:rsidR="00E82701" w:rsidRDefault="00E82701" w:rsidP="00F01538"/>
    <w:p w14:paraId="666CC771" w14:textId="77777777" w:rsidR="00E82701" w:rsidRDefault="00E82701" w:rsidP="00F01538"/>
    <w:p w14:paraId="762C24E5" w14:textId="77777777" w:rsidR="00E82701" w:rsidRDefault="00E82701" w:rsidP="00F01538"/>
    <w:p w14:paraId="41B7730C" w14:textId="77777777" w:rsidR="00E82701" w:rsidRDefault="00E82701" w:rsidP="00F01538"/>
    <w:p w14:paraId="7C490C2E" w14:textId="77777777" w:rsidR="00E82701" w:rsidRDefault="00E82701" w:rsidP="00F01538"/>
    <w:p w14:paraId="3015ACE1" w14:textId="77777777" w:rsidR="001711D1" w:rsidRDefault="001711D1" w:rsidP="00F01538"/>
    <w:p w14:paraId="7303834C" w14:textId="7A4EC705" w:rsidR="00E82701" w:rsidRDefault="00E82701" w:rsidP="00F01538"/>
    <w:p w14:paraId="63090926" w14:textId="108ACF10" w:rsidR="00BD0AD7" w:rsidRDefault="00E82701" w:rsidP="00BD0AD7">
      <w:pPr>
        <w:pStyle w:val="Heading2"/>
      </w:pPr>
      <w:bookmarkStart w:id="19" w:name="_Toc418569574"/>
      <w:r>
        <w:rPr>
          <w:noProof/>
        </w:rPr>
        <w:drawing>
          <wp:anchor distT="0" distB="0" distL="114300" distR="114300" simplePos="0" relativeHeight="251664384" behindDoc="1" locked="0" layoutInCell="1" allowOverlap="1" wp14:anchorId="09C74BD0" wp14:editId="17FF6562">
            <wp:simplePos x="0" y="0"/>
            <wp:positionH relativeFrom="margin">
              <wp:align>right</wp:align>
            </wp:positionH>
            <wp:positionV relativeFrom="paragraph">
              <wp:posOffset>438121</wp:posOffset>
            </wp:positionV>
            <wp:extent cx="1956435" cy="3476625"/>
            <wp:effectExtent l="0" t="0" r="5715" b="9525"/>
            <wp:wrapTight wrapText="bothSides">
              <wp:wrapPolygon edited="0">
                <wp:start x="0" y="0"/>
                <wp:lineTo x="0" y="21541"/>
                <wp:lineTo x="21453" y="21541"/>
                <wp:lineTo x="21453" y="0"/>
                <wp:lineTo x="0" y="0"/>
              </wp:wrapPolygon>
            </wp:wrapTight>
            <wp:docPr id="7" name="Picture 7" descr="C:\Users\mynam_000\AppData\Local\Microsoft\Windows\INetCache\Content.Word\verify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ynam_000\AppData\Local\Microsoft\Windows\INetCache\Content.Word\verify schedu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6435" cy="3476625"/>
                    </a:xfrm>
                    <a:prstGeom prst="rect">
                      <a:avLst/>
                    </a:prstGeom>
                    <a:noFill/>
                    <a:ln>
                      <a:noFill/>
                    </a:ln>
                  </pic:spPr>
                </pic:pic>
              </a:graphicData>
            </a:graphic>
          </wp:anchor>
        </w:drawing>
      </w:r>
      <w:r w:rsidR="00BD0AD7">
        <w:t>5.4 Verify Schedule</w:t>
      </w:r>
      <w:bookmarkEnd w:id="19"/>
    </w:p>
    <w:p w14:paraId="7E25084D" w14:textId="550F9CA4" w:rsidR="00563A03" w:rsidRPr="00563A03" w:rsidRDefault="00563A03" w:rsidP="00563A03">
      <w:r>
        <w:t>By selecting a schedule from the list displayed and tapping the verify schedule button the app will check the current enrollment in the class to see whether there are seats available, check to make sure there are no time conflicts with other classes on the schedule, and check the time that the user has blocked out of the schedule and display whether or not the schedule meets those requirements. The application will display how many errors there are with the schedule but will not specify which classes do not meet the requirements.</w:t>
      </w:r>
    </w:p>
    <w:p w14:paraId="51C7247E" w14:textId="7C2B29CC" w:rsidR="00797251" w:rsidRDefault="00797251">
      <w:pPr>
        <w:pStyle w:val="Heading1"/>
      </w:pPr>
      <w:bookmarkStart w:id="20" w:name="_Toc415514403"/>
      <w:bookmarkStart w:id="21" w:name="_Toc418569575"/>
      <w:r>
        <w:lastRenderedPageBreak/>
        <w:t xml:space="preserve">6.  </w:t>
      </w:r>
      <w:bookmarkEnd w:id="20"/>
      <w:r w:rsidR="00BD0AD7">
        <w:t>Class Management</w:t>
      </w:r>
      <w:bookmarkEnd w:id="21"/>
    </w:p>
    <w:p w14:paraId="5FCFCC64" w14:textId="0130A7C2" w:rsidR="00797251" w:rsidRDefault="00BC5523" w:rsidP="00BD0AD7">
      <w:pPr>
        <w:pStyle w:val="heading1underline"/>
        <w:pBdr>
          <w:top w:val="double" w:sz="6" w:space="2" w:color="auto"/>
        </w:pBdr>
      </w:pPr>
      <w:r>
        <w:rPr>
          <w:noProof/>
        </w:rPr>
        <w:pict w14:anchorId="09E27D9D">
          <v:shape id="_x0000_s1031" type="#_x0000_t75" style="position:absolute;margin-left:277.5pt;margin-top:22.2pt;width:154.3pt;height:273.95pt;z-index:-251639808;mso-position-horizontal-relative:text;mso-position-vertical-relative:text;mso-width-relative:page;mso-height-relative:page" wrapcoords="-105 0 -105 21541 21600 21541 21600 0 -105 0">
            <v:imagedata r:id="rId21" o:title="view scheduled classes"/>
            <w10:wrap type="tight"/>
          </v:shape>
        </w:pict>
      </w:r>
    </w:p>
    <w:p w14:paraId="41E0F145" w14:textId="08301A75" w:rsidR="00797251" w:rsidRDefault="00797251">
      <w:pPr>
        <w:pStyle w:val="Heading2"/>
      </w:pPr>
      <w:bookmarkStart w:id="22" w:name="_Toc415514404"/>
      <w:bookmarkStart w:id="23" w:name="_Toc418569576"/>
      <w:r>
        <w:t xml:space="preserve">6.1 </w:t>
      </w:r>
      <w:bookmarkEnd w:id="22"/>
      <w:r w:rsidR="00BD0AD7">
        <w:t>View Class</w:t>
      </w:r>
      <w:bookmarkEnd w:id="23"/>
    </w:p>
    <w:p w14:paraId="226AE0EB" w14:textId="14738DDA" w:rsidR="00270593" w:rsidRDefault="001711D1" w:rsidP="00EF5AE5">
      <w:r>
        <w:t>This will display the active schedules’ classes that have been added. The active schedule name will display N/A if a schedule has not been set as the active class and the page will not display any classes in this case.</w:t>
      </w:r>
    </w:p>
    <w:p w14:paraId="79434A9E" w14:textId="77777777" w:rsidR="00270593" w:rsidRDefault="00270593" w:rsidP="00EF5AE5"/>
    <w:p w14:paraId="259298E5" w14:textId="218FCEC6" w:rsidR="00270593" w:rsidRDefault="00270593" w:rsidP="00EF5AE5"/>
    <w:p w14:paraId="687CF679" w14:textId="77777777" w:rsidR="00BD0AD7" w:rsidRDefault="00BD0AD7" w:rsidP="00EF5AE5"/>
    <w:p w14:paraId="1FD12A99" w14:textId="77777777" w:rsidR="00BD0AD7" w:rsidRDefault="00BD0AD7" w:rsidP="00EF5AE5"/>
    <w:p w14:paraId="1101F6EC" w14:textId="77777777" w:rsidR="00BD0AD7" w:rsidRDefault="00BD0AD7" w:rsidP="00EF5AE5"/>
    <w:p w14:paraId="136A6985" w14:textId="77777777" w:rsidR="00BD0AD7" w:rsidRDefault="00BD0AD7" w:rsidP="00EF5AE5"/>
    <w:p w14:paraId="745EC61D" w14:textId="77777777" w:rsidR="00BD0AD7" w:rsidRDefault="00BD0AD7" w:rsidP="00EF5AE5"/>
    <w:p w14:paraId="39092707" w14:textId="77777777" w:rsidR="00BD0AD7" w:rsidRDefault="00BD0AD7" w:rsidP="00EF5AE5">
      <w:pPr>
        <w:rPr>
          <w:smallCaps/>
          <w:sz w:val="20"/>
        </w:rPr>
      </w:pPr>
      <w:bookmarkStart w:id="24" w:name="_Toc415514405"/>
    </w:p>
    <w:p w14:paraId="4AC09284" w14:textId="77777777" w:rsidR="00270593" w:rsidRDefault="00270593" w:rsidP="00270593">
      <w:pPr>
        <w:pStyle w:val="Heading2"/>
      </w:pPr>
      <w:bookmarkStart w:id="25" w:name="_Toc418569577"/>
    </w:p>
    <w:p w14:paraId="4A95EE8F" w14:textId="77777777" w:rsidR="001711D1" w:rsidRPr="001711D1" w:rsidRDefault="001711D1" w:rsidP="001711D1">
      <w:pPr>
        <w:pStyle w:val="BodyText2"/>
      </w:pPr>
    </w:p>
    <w:p w14:paraId="58C1B5E8" w14:textId="77777777" w:rsidR="00270593" w:rsidRDefault="00270593" w:rsidP="00270593">
      <w:pPr>
        <w:pStyle w:val="Heading2"/>
      </w:pPr>
    </w:p>
    <w:p w14:paraId="1A6C6AF6" w14:textId="77777777" w:rsidR="00270593" w:rsidRDefault="00270593" w:rsidP="00270593">
      <w:pPr>
        <w:pStyle w:val="Heading2"/>
      </w:pPr>
    </w:p>
    <w:p w14:paraId="207E56B0" w14:textId="24FC4FEF" w:rsidR="00797251" w:rsidRDefault="00BC5523" w:rsidP="00270593">
      <w:pPr>
        <w:pStyle w:val="Heading2"/>
      </w:pPr>
      <w:r>
        <w:rPr>
          <w:noProof/>
        </w:rPr>
        <w:pict w14:anchorId="06958F5D">
          <v:shape id="_x0000_s1032" type="#_x0000_t75" style="position:absolute;margin-left:277.7pt;margin-top:4pt;width:154.1pt;height:274pt;z-index:-251637760;mso-position-horizontal-relative:text;mso-position-vertical-relative:text;mso-width-relative:page;mso-height-relative:page" wrapcoords="-40 0 -40 21578 21600 21578 21600 0 -40 0">
            <v:imagedata r:id="rId22" o:title="add class"/>
            <w10:wrap type="tight"/>
          </v:shape>
        </w:pict>
      </w:r>
      <w:r w:rsidR="00797251">
        <w:t xml:space="preserve">6.2 </w:t>
      </w:r>
      <w:bookmarkEnd w:id="24"/>
      <w:r w:rsidR="00BD0AD7">
        <w:t>Add Class</w:t>
      </w:r>
      <w:bookmarkEnd w:id="25"/>
    </w:p>
    <w:p w14:paraId="5823AFE5" w14:textId="77777777" w:rsidR="00BD0AD7" w:rsidRDefault="00BD0AD7" w:rsidP="00EF5AE5">
      <w:bookmarkStart w:id="26" w:name="_GoBack"/>
      <w:bookmarkEnd w:id="26"/>
    </w:p>
    <w:p w14:paraId="6C1FC838" w14:textId="77777777" w:rsidR="00BD0AD7" w:rsidRDefault="00BD0AD7" w:rsidP="00EF5AE5"/>
    <w:p w14:paraId="040048A9" w14:textId="77777777" w:rsidR="00270593" w:rsidRDefault="00270593" w:rsidP="00EF5AE5"/>
    <w:p w14:paraId="19F0291A" w14:textId="77777777" w:rsidR="00270593" w:rsidRDefault="00270593" w:rsidP="00EF5AE5"/>
    <w:p w14:paraId="7E933AAB" w14:textId="77777777" w:rsidR="00270593" w:rsidRDefault="00270593" w:rsidP="00EF5AE5"/>
    <w:p w14:paraId="127394EE" w14:textId="77777777" w:rsidR="00270593" w:rsidRDefault="00270593" w:rsidP="00EF5AE5"/>
    <w:p w14:paraId="7725302C" w14:textId="77777777" w:rsidR="00270593" w:rsidRDefault="00270593" w:rsidP="00EF5AE5"/>
    <w:p w14:paraId="68B5ED49" w14:textId="77777777" w:rsidR="00270593" w:rsidRDefault="00270593" w:rsidP="00EF5AE5"/>
    <w:p w14:paraId="265CF98A" w14:textId="77777777" w:rsidR="00270593" w:rsidRDefault="00270593" w:rsidP="00EF5AE5"/>
    <w:p w14:paraId="57DDEBD0" w14:textId="77777777" w:rsidR="00270593" w:rsidRDefault="00270593" w:rsidP="00EF5AE5"/>
    <w:p w14:paraId="77AC6BBE" w14:textId="77777777" w:rsidR="00270593" w:rsidRDefault="00270593" w:rsidP="00EF5AE5"/>
    <w:p w14:paraId="2CAE486B" w14:textId="77777777" w:rsidR="00270593" w:rsidRDefault="00270593" w:rsidP="00EF5AE5"/>
    <w:p w14:paraId="351CF608" w14:textId="77777777" w:rsidR="00270593" w:rsidRDefault="00270593" w:rsidP="00EF5AE5"/>
    <w:p w14:paraId="33175D7C" w14:textId="77777777" w:rsidR="00270593" w:rsidRDefault="00270593" w:rsidP="00EF5AE5"/>
    <w:p w14:paraId="226A29F4" w14:textId="77777777" w:rsidR="00270593" w:rsidRDefault="00270593" w:rsidP="00EF5AE5"/>
    <w:p w14:paraId="2D659CA5" w14:textId="77777777" w:rsidR="00270593" w:rsidRDefault="00270593" w:rsidP="00EF5AE5"/>
    <w:p w14:paraId="1A510475" w14:textId="77777777" w:rsidR="00BD0AD7" w:rsidRDefault="00BD0AD7" w:rsidP="00EF5AE5"/>
    <w:p w14:paraId="1D086E54" w14:textId="77777777" w:rsidR="00BD0AD7" w:rsidRDefault="00BD0AD7" w:rsidP="00EF5AE5"/>
    <w:p w14:paraId="3124B693" w14:textId="77777777" w:rsidR="00BD0AD7" w:rsidRDefault="00BD0AD7" w:rsidP="00EF5AE5"/>
    <w:p w14:paraId="5EC192B4" w14:textId="77777777" w:rsidR="00262E23" w:rsidRDefault="00262E23" w:rsidP="00EF5AE5"/>
    <w:p w14:paraId="367E6D55" w14:textId="2FEAD4BF" w:rsidR="00270593" w:rsidRPr="00270593" w:rsidRDefault="00733330" w:rsidP="00270593">
      <w:pPr>
        <w:pStyle w:val="Heading2"/>
      </w:pPr>
      <w:bookmarkStart w:id="27" w:name="_Toc415514406"/>
      <w:bookmarkStart w:id="28" w:name="_Toc418569578"/>
      <w:r>
        <w:lastRenderedPageBreak/>
        <w:t xml:space="preserve">6.3 </w:t>
      </w:r>
      <w:bookmarkEnd w:id="27"/>
      <w:r w:rsidR="00BD0AD7">
        <w:t>Drop Class</w:t>
      </w:r>
      <w:bookmarkEnd w:id="28"/>
    </w:p>
    <w:p w14:paraId="67BABAC4" w14:textId="296D317F" w:rsidR="00BD0AD7" w:rsidRDefault="00BC5523" w:rsidP="00EF5AE5">
      <w:r>
        <w:rPr>
          <w:noProof/>
        </w:rPr>
        <w:pict w14:anchorId="0960F696">
          <v:shape id="_x0000_s1033" type="#_x0000_t75" style="position:absolute;margin-left:287.1pt;margin-top:4.4pt;width:154.3pt;height:273.95pt;z-index:-251635712;mso-position-horizontal-relative:text;mso-position-vertical-relative:text;mso-width-relative:page;mso-height-relative:page" wrapcoords="-105 0 -105 21541 21600 21541 21600 0 -105 0">
            <v:imagedata r:id="rId23" o:title="drop class"/>
            <w10:wrap type="tight"/>
          </v:shape>
        </w:pict>
      </w:r>
    </w:p>
    <w:p w14:paraId="18EB35BD" w14:textId="05F52A87" w:rsidR="00BD0AD7" w:rsidRDefault="00BD0AD7" w:rsidP="00EF5AE5"/>
    <w:p w14:paraId="12794FD5" w14:textId="77777777" w:rsidR="00BD0AD7" w:rsidRDefault="00BD0AD7" w:rsidP="00EF5AE5"/>
    <w:p w14:paraId="52F84C62" w14:textId="77777777" w:rsidR="00BD0AD7" w:rsidRDefault="00BD0AD7" w:rsidP="00EF5AE5"/>
    <w:p w14:paraId="1C525B3A" w14:textId="6E3A1D23" w:rsidR="00797251" w:rsidRDefault="00797251" w:rsidP="00EF5AE5"/>
    <w:p w14:paraId="7496447E" w14:textId="43CE91C8" w:rsidR="00270593" w:rsidRDefault="00797251" w:rsidP="00270593">
      <w:pPr>
        <w:pStyle w:val="Heading1"/>
      </w:pPr>
      <w:bookmarkStart w:id="29" w:name="_Toc415512565"/>
      <w:bookmarkStart w:id="30" w:name="_Toc415514407"/>
      <w:bookmarkStart w:id="31" w:name="_Toc418569579"/>
      <w:r>
        <w:lastRenderedPageBreak/>
        <w:t xml:space="preserve">7.  </w:t>
      </w:r>
      <w:bookmarkEnd w:id="29"/>
      <w:bookmarkEnd w:id="30"/>
      <w:r w:rsidR="00BD0AD7">
        <w:t>Search</w:t>
      </w:r>
      <w:bookmarkEnd w:id="31"/>
    </w:p>
    <w:p w14:paraId="66BB70CF" w14:textId="6F7CFDFE" w:rsidR="00270593" w:rsidRDefault="00BC5523" w:rsidP="00270593">
      <w:pPr>
        <w:pStyle w:val="heading1underline"/>
      </w:pPr>
      <w:r>
        <w:rPr>
          <w:noProof/>
        </w:rPr>
        <w:pict w14:anchorId="1E578D40">
          <v:shape id="_x0000_s1030" type="#_x0000_t75" style="position:absolute;margin-left:205.7pt;margin-top:19.3pt;width:226.1pt;height:402.05pt;z-index:-251641856;mso-position-horizontal-relative:text;mso-position-vertical-relative:text;mso-width-relative:page;mso-height-relative:page" wrapcoords="-40 0 -40 21578 21600 21578 21600 0 -40 0">
            <v:imagedata r:id="rId24" o:title="Search"/>
            <w10:wrap type="tight"/>
          </v:shape>
        </w:pict>
      </w:r>
    </w:p>
    <w:p w14:paraId="3FE39628" w14:textId="4EAC86CE" w:rsidR="00270593" w:rsidRPr="00270593" w:rsidRDefault="00270593" w:rsidP="00270593"/>
    <w:p w14:paraId="3BFBD7E8" w14:textId="77777777" w:rsidR="00BD0AD7" w:rsidRDefault="00BD0AD7" w:rsidP="00EF5AE5"/>
    <w:p w14:paraId="4796B91F" w14:textId="77777777" w:rsidR="00BD0AD7" w:rsidRDefault="00BD0AD7" w:rsidP="00EF5AE5"/>
    <w:p w14:paraId="7C48ABEE" w14:textId="77777777" w:rsidR="00BD0AD7" w:rsidRDefault="00BD0AD7" w:rsidP="00EF5AE5"/>
    <w:p w14:paraId="0AF8C938" w14:textId="77777777" w:rsidR="00BD0AD7" w:rsidRDefault="00BD0AD7" w:rsidP="00EF5AE5"/>
    <w:p w14:paraId="1B202807" w14:textId="61F0D735" w:rsidR="00BD0AD7" w:rsidRDefault="00BD0AD7" w:rsidP="00EF5AE5">
      <w:r>
        <w:br w:type="page"/>
      </w:r>
    </w:p>
    <w:p w14:paraId="1FBD7BDB" w14:textId="29EC6F42" w:rsidR="00BD0AD7" w:rsidRDefault="00BD0AD7" w:rsidP="00BD0AD7">
      <w:pPr>
        <w:pStyle w:val="Heading1"/>
      </w:pPr>
      <w:bookmarkStart w:id="32" w:name="_Toc418569580"/>
      <w:r>
        <w:lastRenderedPageBreak/>
        <w:t>8.  Set Time Constraint</w:t>
      </w:r>
      <w:bookmarkEnd w:id="32"/>
    </w:p>
    <w:p w14:paraId="2C2CBC5D" w14:textId="57AB487F" w:rsidR="00270593" w:rsidRDefault="00BC5523" w:rsidP="00270593">
      <w:pPr>
        <w:pStyle w:val="heading1underline"/>
      </w:pPr>
      <w:r>
        <w:rPr>
          <w:noProof/>
        </w:rPr>
        <w:pict w14:anchorId="0DE22AA4">
          <v:shape id="_x0000_s1029" type="#_x0000_t75" style="position:absolute;margin-left:205.75pt;margin-top:21.1pt;width:226.3pt;height:402.1pt;z-index:-251643904;mso-position-horizontal-relative:text;mso-position-vertical-relative:text;mso-width-relative:page;mso-height-relative:page" wrapcoords="-72 0 -72 21560 21600 21560 21600 0 -72 0">
            <v:imagedata r:id="rId25" o:title="time constrainsts"/>
            <w10:wrap type="tight"/>
          </v:shape>
        </w:pict>
      </w:r>
    </w:p>
    <w:p w14:paraId="4B4306DD" w14:textId="0C7AA226" w:rsidR="00270593" w:rsidRPr="00270593" w:rsidRDefault="00270593" w:rsidP="00270593">
      <w:pPr>
        <w:pStyle w:val="Heading2"/>
      </w:pPr>
    </w:p>
    <w:p w14:paraId="43454E72" w14:textId="77777777" w:rsidR="00BD0AD7" w:rsidRDefault="00BD0AD7" w:rsidP="00EF5AE5"/>
    <w:p w14:paraId="54DF515A" w14:textId="77777777" w:rsidR="00BD0AD7" w:rsidRDefault="00BD0AD7" w:rsidP="00EF5AE5"/>
    <w:p w14:paraId="1640DB70" w14:textId="77777777" w:rsidR="00BD0AD7" w:rsidRDefault="00BD0AD7" w:rsidP="00EF5AE5"/>
    <w:p w14:paraId="6E74F5FD" w14:textId="77777777" w:rsidR="00BD0AD7" w:rsidRDefault="00BD0AD7" w:rsidP="00EF5AE5"/>
    <w:p w14:paraId="180DE1E6" w14:textId="77777777" w:rsidR="00BD0AD7" w:rsidRDefault="00BD0AD7" w:rsidP="00EF5AE5"/>
    <w:p w14:paraId="679FF91D" w14:textId="77777777" w:rsidR="00BD0AD7" w:rsidRDefault="00BD0AD7" w:rsidP="00EF5AE5"/>
    <w:p w14:paraId="7F24AF17" w14:textId="77777777" w:rsidR="00BD0AD7" w:rsidRDefault="00BD0AD7" w:rsidP="00EF5AE5"/>
    <w:p w14:paraId="3D5DF23A" w14:textId="77777777" w:rsidR="00BD0AD7" w:rsidRDefault="00BD0AD7" w:rsidP="00EF5AE5"/>
    <w:p w14:paraId="58227210" w14:textId="77777777" w:rsidR="00BD0AD7" w:rsidRDefault="00BD0AD7" w:rsidP="00EF5AE5"/>
    <w:p w14:paraId="3C7EA53B" w14:textId="77777777" w:rsidR="00BD0AD7" w:rsidRDefault="00BD0AD7" w:rsidP="00EF5AE5"/>
    <w:p w14:paraId="6195A4F8" w14:textId="77777777" w:rsidR="00BD0AD7" w:rsidRDefault="00BD0AD7" w:rsidP="00EF5AE5"/>
    <w:p w14:paraId="44E6A472" w14:textId="77777777" w:rsidR="00BD0AD7" w:rsidRDefault="00BD0AD7" w:rsidP="00EF5AE5"/>
    <w:p w14:paraId="5F3F87E6" w14:textId="77777777" w:rsidR="00BD0AD7" w:rsidRDefault="00BD0AD7" w:rsidP="00EF5AE5"/>
    <w:p w14:paraId="234D5E45" w14:textId="77777777" w:rsidR="00BD0AD7" w:rsidRDefault="00BD0AD7" w:rsidP="00EF5AE5"/>
    <w:p w14:paraId="6A263D21" w14:textId="77777777" w:rsidR="00BD0AD7" w:rsidRDefault="00BD0AD7" w:rsidP="00EF5AE5"/>
    <w:p w14:paraId="5E9A7131" w14:textId="77777777" w:rsidR="00BD0AD7" w:rsidRDefault="00BD0AD7" w:rsidP="00EF5AE5"/>
    <w:p w14:paraId="65F544A2" w14:textId="77777777" w:rsidR="00BD0AD7" w:rsidRDefault="00BD0AD7" w:rsidP="00EF5AE5"/>
    <w:p w14:paraId="58FEE6E4" w14:textId="78CB30DC" w:rsidR="00BD0AD7" w:rsidRDefault="00BD0AD7" w:rsidP="00BD0AD7">
      <w:pPr>
        <w:pStyle w:val="Heading1"/>
      </w:pPr>
      <w:bookmarkStart w:id="33" w:name="_Toc418569581"/>
      <w:r>
        <w:lastRenderedPageBreak/>
        <w:t>9. Profile Settings</w:t>
      </w:r>
      <w:bookmarkEnd w:id="33"/>
    </w:p>
    <w:p w14:paraId="0054CB7A" w14:textId="77777777" w:rsidR="00270593" w:rsidRDefault="00270593" w:rsidP="00270593">
      <w:pPr>
        <w:pStyle w:val="heading1underline"/>
      </w:pPr>
    </w:p>
    <w:p w14:paraId="500EC549" w14:textId="6D9592B1" w:rsidR="00270593" w:rsidRPr="00270593" w:rsidRDefault="00BC5523" w:rsidP="00306C29">
      <w:r>
        <w:rPr>
          <w:noProof/>
        </w:rPr>
        <w:pict w14:anchorId="664A0F46">
          <v:shape id="_x0000_s1028" type="#_x0000_t75" style="position:absolute;margin-left:277.7pt;margin-top:1.25pt;width:154.3pt;height:273.95pt;z-index:-251645952;mso-position-horizontal-relative:text;mso-position-vertical-relative:text;mso-width-relative:page;mso-height-relative:page" wrapcoords="-105 0 -105 21541 21600 21541 21600 0 -105 0">
            <v:imagedata r:id="rId26" o:title="profile settings1"/>
            <w10:wrap type="tight"/>
          </v:shape>
        </w:pict>
      </w:r>
    </w:p>
    <w:p w14:paraId="45ECA506" w14:textId="15AECA5A" w:rsidR="00BD0AD7" w:rsidRDefault="00BD0AD7" w:rsidP="00EF5AE5"/>
    <w:p w14:paraId="2283BC1C" w14:textId="77777777" w:rsidR="00BD0AD7" w:rsidRDefault="00BD0AD7" w:rsidP="00EF5AE5"/>
    <w:p w14:paraId="32D44B59" w14:textId="75A887BF" w:rsidR="00BD0AD7" w:rsidRDefault="00BD0AD7" w:rsidP="00EF5AE5"/>
    <w:p w14:paraId="0D56E0E8" w14:textId="7A07272A" w:rsidR="00BD0AD7" w:rsidRDefault="00BD0AD7" w:rsidP="00EF5AE5"/>
    <w:p w14:paraId="09FA6FF2" w14:textId="77777777" w:rsidR="00BD0AD7" w:rsidRDefault="00BD0AD7" w:rsidP="00EF5AE5"/>
    <w:p w14:paraId="67A54179" w14:textId="77777777" w:rsidR="00BD0AD7" w:rsidRDefault="00BD0AD7" w:rsidP="00EF5AE5"/>
    <w:p w14:paraId="49CD9F64" w14:textId="77777777" w:rsidR="00BD0AD7" w:rsidRDefault="00BD0AD7" w:rsidP="00EF5AE5"/>
    <w:p w14:paraId="74308497" w14:textId="5D6CA618" w:rsidR="00BD0AD7" w:rsidRDefault="00BC5523" w:rsidP="00EF5AE5">
      <w:pPr>
        <w:rPr>
          <w:u w:val="single"/>
        </w:rPr>
      </w:pPr>
      <w:r>
        <w:rPr>
          <w:noProof/>
        </w:rPr>
        <w:pict w14:anchorId="0D4EE404">
          <v:shape id="_x0000_s1027" type="#_x0000_t75" style="position:absolute;margin-left:277.7pt;margin-top:189.15pt;width:154.3pt;height:273.95pt;z-index:-251648000;mso-position-horizontal-relative:text;mso-position-vertical-relative:text;mso-width-relative:page;mso-height-relative:page" wrapcoords="-105 0 -105 21541 21600 21541 21600 0 -105 0">
            <v:imagedata r:id="rId27" o:title="profile settings2"/>
            <w10:wrap type="tight"/>
          </v:shape>
        </w:pict>
      </w:r>
    </w:p>
    <w:sectPr w:rsidR="00BD0AD7">
      <w:headerReference w:type="default" r:id="rId28"/>
      <w:pgSz w:w="12240" w:h="15840"/>
      <w:pgMar w:top="720" w:right="1800" w:bottom="72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5973DD" w14:textId="77777777" w:rsidR="00BC5523" w:rsidRDefault="00BC5523">
      <w:r>
        <w:separator/>
      </w:r>
    </w:p>
  </w:endnote>
  <w:endnote w:type="continuationSeparator" w:id="0">
    <w:p w14:paraId="03EB6C03" w14:textId="77777777" w:rsidR="00BC5523" w:rsidRDefault="00BC5523">
      <w:r>
        <w:continuationSeparator/>
      </w:r>
    </w:p>
  </w:endnote>
  <w:endnote w:type="continuationNotice" w:id="1">
    <w:p w14:paraId="5AD612B0" w14:textId="77777777" w:rsidR="00BC5523" w:rsidRDefault="00BC55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73FF8" w14:textId="77777777" w:rsidR="004B5F06" w:rsidRDefault="004B5F06">
    <w:pPr>
      <w:pStyle w:val="Footer"/>
      <w:jc w:val="center"/>
    </w:pPr>
    <w:r>
      <w:tab/>
    </w:r>
    <w:r>
      <w:rPr>
        <w:rStyle w:val="PageNumber"/>
      </w:rPr>
      <w:fldChar w:fldCharType="begin"/>
    </w:r>
    <w:r>
      <w:rPr>
        <w:rStyle w:val="PageNumber"/>
      </w:rPr>
      <w:instrText xml:space="preserve"> PAGE </w:instrText>
    </w:r>
    <w:r>
      <w:rPr>
        <w:rStyle w:val="PageNumber"/>
      </w:rPr>
      <w:fldChar w:fldCharType="separate"/>
    </w:r>
    <w:r w:rsidR="001711D1">
      <w:rPr>
        <w:rStyle w:val="PageNumber"/>
        <w:noProof/>
      </w:rPr>
      <w:t>i</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727C0" w14:textId="77777777" w:rsidR="00BC5523" w:rsidRDefault="00BC5523">
      <w:r>
        <w:separator/>
      </w:r>
    </w:p>
  </w:footnote>
  <w:footnote w:type="continuationSeparator" w:id="0">
    <w:p w14:paraId="676EE946" w14:textId="77777777" w:rsidR="00BC5523" w:rsidRDefault="00BC5523">
      <w:r>
        <w:continuationSeparator/>
      </w:r>
    </w:p>
  </w:footnote>
  <w:footnote w:type="continuationNotice" w:id="1">
    <w:p w14:paraId="5C4A4A0F" w14:textId="77777777" w:rsidR="00BC5523" w:rsidRDefault="00BC552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B961D" w14:textId="77777777" w:rsidR="004B5F06" w:rsidRDefault="004B5F06">
    <w:pPr>
      <w:pStyle w:val="Header"/>
      <w:rPr>
        <w:rFonts w:ascii="NewCenturySchlbk" w:hAnsi="NewCenturySchlbk"/>
        <w:b/>
        <w:sz w:val="22"/>
      </w:rPr>
    </w:pPr>
  </w:p>
  <w:p w14:paraId="530AB338" w14:textId="77777777" w:rsidR="004B5F06" w:rsidRDefault="004B5F06">
    <w:pPr>
      <w:pStyle w:val="Header"/>
      <w:rPr>
        <w:rFonts w:ascii="NewCenturySchlbk" w:hAnsi="NewCenturySchlbk"/>
        <w:b/>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5EF529F"/>
    <w:multiLevelType w:val="singleLevel"/>
    <w:tmpl w:val="E9B4417A"/>
    <w:lvl w:ilvl="0">
      <w:start w:val="1"/>
      <w:numFmt w:val="decimal"/>
      <w:lvlText w:val="%1."/>
      <w:legacy w:legacy="1" w:legacySpace="0" w:legacyIndent="360"/>
      <w:lvlJc w:val="left"/>
      <w:pPr>
        <w:ind w:left="1440" w:hanging="360"/>
      </w:pPr>
    </w:lvl>
  </w:abstractNum>
  <w:abstractNum w:abstractNumId="2">
    <w:nsid w:val="08C517A8"/>
    <w:multiLevelType w:val="hybridMultilevel"/>
    <w:tmpl w:val="1934313A"/>
    <w:lvl w:ilvl="0" w:tplc="04090001">
      <w:start w:val="1"/>
      <w:numFmt w:val="bullet"/>
      <w:lvlText w:val=""/>
      <w:lvlJc w:val="left"/>
      <w:pPr>
        <w:tabs>
          <w:tab w:val="num" w:pos="1044"/>
        </w:tabs>
        <w:ind w:left="1008" w:hanging="288"/>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
    <w:nsid w:val="0B822846"/>
    <w:multiLevelType w:val="hybridMultilevel"/>
    <w:tmpl w:val="79925E8A"/>
    <w:lvl w:ilvl="0" w:tplc="5C7C6C14">
      <w:start w:val="1"/>
      <w:numFmt w:val="bullet"/>
      <w:lvlText w:val=""/>
      <w:lvlJc w:val="left"/>
      <w:pPr>
        <w:ind w:left="720" w:hanging="360"/>
      </w:pPr>
      <w:rPr>
        <w:rFonts w:ascii="Symbol" w:hAnsi="Symbol" w:hint="default"/>
      </w:rPr>
    </w:lvl>
    <w:lvl w:ilvl="1" w:tplc="AC501BFC">
      <w:start w:val="1"/>
      <w:numFmt w:val="bullet"/>
      <w:lvlText w:val="o"/>
      <w:lvlJc w:val="left"/>
      <w:pPr>
        <w:ind w:left="1440" w:hanging="360"/>
      </w:pPr>
      <w:rPr>
        <w:rFonts w:ascii="Courier New" w:hAnsi="Courier New" w:hint="default"/>
      </w:rPr>
    </w:lvl>
    <w:lvl w:ilvl="2" w:tplc="0E18F13C">
      <w:start w:val="1"/>
      <w:numFmt w:val="bullet"/>
      <w:lvlText w:val=""/>
      <w:lvlJc w:val="left"/>
      <w:pPr>
        <w:ind w:left="2160" w:hanging="360"/>
      </w:pPr>
      <w:rPr>
        <w:rFonts w:ascii="Wingdings" w:hAnsi="Wingdings" w:hint="default"/>
      </w:rPr>
    </w:lvl>
    <w:lvl w:ilvl="3" w:tplc="143A4876">
      <w:start w:val="1"/>
      <w:numFmt w:val="bullet"/>
      <w:lvlText w:val=""/>
      <w:lvlJc w:val="left"/>
      <w:pPr>
        <w:ind w:left="2880" w:hanging="360"/>
      </w:pPr>
      <w:rPr>
        <w:rFonts w:ascii="Symbol" w:hAnsi="Symbol" w:hint="default"/>
      </w:rPr>
    </w:lvl>
    <w:lvl w:ilvl="4" w:tplc="28D0FB4E">
      <w:start w:val="1"/>
      <w:numFmt w:val="bullet"/>
      <w:lvlText w:val="o"/>
      <w:lvlJc w:val="left"/>
      <w:pPr>
        <w:ind w:left="3600" w:hanging="360"/>
      </w:pPr>
      <w:rPr>
        <w:rFonts w:ascii="Courier New" w:hAnsi="Courier New" w:hint="default"/>
      </w:rPr>
    </w:lvl>
    <w:lvl w:ilvl="5" w:tplc="805A6574">
      <w:start w:val="1"/>
      <w:numFmt w:val="bullet"/>
      <w:lvlText w:val=""/>
      <w:lvlJc w:val="left"/>
      <w:pPr>
        <w:ind w:left="4320" w:hanging="360"/>
      </w:pPr>
      <w:rPr>
        <w:rFonts w:ascii="Wingdings" w:hAnsi="Wingdings" w:hint="default"/>
      </w:rPr>
    </w:lvl>
    <w:lvl w:ilvl="6" w:tplc="77740A74">
      <w:start w:val="1"/>
      <w:numFmt w:val="bullet"/>
      <w:lvlText w:val=""/>
      <w:lvlJc w:val="left"/>
      <w:pPr>
        <w:ind w:left="5040" w:hanging="360"/>
      </w:pPr>
      <w:rPr>
        <w:rFonts w:ascii="Symbol" w:hAnsi="Symbol" w:hint="default"/>
      </w:rPr>
    </w:lvl>
    <w:lvl w:ilvl="7" w:tplc="4C2811EA">
      <w:start w:val="1"/>
      <w:numFmt w:val="bullet"/>
      <w:lvlText w:val="o"/>
      <w:lvlJc w:val="left"/>
      <w:pPr>
        <w:ind w:left="5760" w:hanging="360"/>
      </w:pPr>
      <w:rPr>
        <w:rFonts w:ascii="Courier New" w:hAnsi="Courier New" w:hint="default"/>
      </w:rPr>
    </w:lvl>
    <w:lvl w:ilvl="8" w:tplc="8C0C10E6">
      <w:start w:val="1"/>
      <w:numFmt w:val="bullet"/>
      <w:lvlText w:val=""/>
      <w:lvlJc w:val="left"/>
      <w:pPr>
        <w:ind w:left="6480" w:hanging="360"/>
      </w:pPr>
      <w:rPr>
        <w:rFonts w:ascii="Wingdings" w:hAnsi="Wingdings" w:hint="default"/>
      </w:rPr>
    </w:lvl>
  </w:abstractNum>
  <w:abstractNum w:abstractNumId="5">
    <w:nsid w:val="107C1DD5"/>
    <w:multiLevelType w:val="singleLevel"/>
    <w:tmpl w:val="3C0C06B8"/>
    <w:lvl w:ilvl="0">
      <w:start w:val="1"/>
      <w:numFmt w:val="decimal"/>
      <w:lvlText w:val="%1."/>
      <w:lvlJc w:val="left"/>
      <w:pPr>
        <w:tabs>
          <w:tab w:val="num" w:pos="360"/>
        </w:tabs>
        <w:ind w:left="360" w:hanging="360"/>
      </w:pPr>
    </w:lvl>
  </w:abstractNum>
  <w:abstractNum w:abstractNumId="6">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7">
    <w:nsid w:val="13D327FB"/>
    <w:multiLevelType w:val="hybridMultilevel"/>
    <w:tmpl w:val="914A5E2E"/>
    <w:lvl w:ilvl="0" w:tplc="19A6799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DE16A23C">
      <w:start w:val="1"/>
      <w:numFmt w:val="bullet"/>
      <w:lvlText w:val=""/>
      <w:lvlJc w:val="left"/>
      <w:pPr>
        <w:ind w:left="2880" w:hanging="360"/>
      </w:pPr>
      <w:rPr>
        <w:rFonts w:ascii="Symbol" w:hAnsi="Symbol" w:hint="default"/>
      </w:rPr>
    </w:lvl>
    <w:lvl w:ilvl="4" w:tplc="7D02145A">
      <w:start w:val="1"/>
      <w:numFmt w:val="bullet"/>
      <w:lvlText w:val="o"/>
      <w:lvlJc w:val="left"/>
      <w:pPr>
        <w:ind w:left="3600" w:hanging="360"/>
      </w:pPr>
      <w:rPr>
        <w:rFonts w:ascii="Courier New" w:hAnsi="Courier New" w:hint="default"/>
      </w:rPr>
    </w:lvl>
    <w:lvl w:ilvl="5" w:tplc="FE246DF0">
      <w:start w:val="1"/>
      <w:numFmt w:val="bullet"/>
      <w:lvlText w:val=""/>
      <w:lvlJc w:val="left"/>
      <w:pPr>
        <w:ind w:left="4320" w:hanging="360"/>
      </w:pPr>
      <w:rPr>
        <w:rFonts w:ascii="Wingdings" w:hAnsi="Wingdings" w:hint="default"/>
      </w:rPr>
    </w:lvl>
    <w:lvl w:ilvl="6" w:tplc="2702FEB6">
      <w:start w:val="1"/>
      <w:numFmt w:val="bullet"/>
      <w:lvlText w:val=""/>
      <w:lvlJc w:val="left"/>
      <w:pPr>
        <w:ind w:left="5040" w:hanging="360"/>
      </w:pPr>
      <w:rPr>
        <w:rFonts w:ascii="Symbol" w:hAnsi="Symbol" w:hint="default"/>
      </w:rPr>
    </w:lvl>
    <w:lvl w:ilvl="7" w:tplc="5972CF08">
      <w:start w:val="1"/>
      <w:numFmt w:val="bullet"/>
      <w:lvlText w:val="o"/>
      <w:lvlJc w:val="left"/>
      <w:pPr>
        <w:ind w:left="5760" w:hanging="360"/>
      </w:pPr>
      <w:rPr>
        <w:rFonts w:ascii="Courier New" w:hAnsi="Courier New" w:hint="default"/>
      </w:rPr>
    </w:lvl>
    <w:lvl w:ilvl="8" w:tplc="FA02AEBE">
      <w:start w:val="1"/>
      <w:numFmt w:val="bullet"/>
      <w:lvlText w:val=""/>
      <w:lvlJc w:val="left"/>
      <w:pPr>
        <w:ind w:left="6480" w:hanging="360"/>
      </w:pPr>
      <w:rPr>
        <w:rFonts w:ascii="Wingdings" w:hAnsi="Wingdings" w:hint="default"/>
      </w:rPr>
    </w:lvl>
  </w:abstractNum>
  <w:abstractNum w:abstractNumId="8">
    <w:nsid w:val="163655AD"/>
    <w:multiLevelType w:val="singleLevel"/>
    <w:tmpl w:val="1AC6A202"/>
    <w:lvl w:ilvl="0">
      <w:start w:val="1"/>
      <w:numFmt w:val="decimal"/>
      <w:lvlText w:val="%1."/>
      <w:legacy w:legacy="1" w:legacySpace="0" w:legacyIndent="360"/>
      <w:lvlJc w:val="left"/>
      <w:pPr>
        <w:ind w:left="720" w:hanging="360"/>
      </w:pPr>
    </w:lvl>
  </w:abstractNum>
  <w:abstractNum w:abstractNumId="9">
    <w:nsid w:val="1BE72B29"/>
    <w:multiLevelType w:val="hybridMultilevel"/>
    <w:tmpl w:val="86D07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3">
    <w:nsid w:val="26694A0F"/>
    <w:multiLevelType w:val="singleLevel"/>
    <w:tmpl w:val="B4BAFA46"/>
    <w:lvl w:ilvl="0">
      <w:start w:val="5"/>
      <w:numFmt w:val="decimal"/>
      <w:lvlText w:val="%1."/>
      <w:lvlJc w:val="left"/>
      <w:pPr>
        <w:tabs>
          <w:tab w:val="num" w:pos="360"/>
        </w:tabs>
        <w:ind w:left="360" w:hanging="360"/>
      </w:pPr>
    </w:lvl>
  </w:abstractNum>
  <w:abstractNum w:abstractNumId="14">
    <w:nsid w:val="28D073ED"/>
    <w:multiLevelType w:val="hybridMultilevel"/>
    <w:tmpl w:val="3F2A8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9BF4957"/>
    <w:multiLevelType w:val="hybridMultilevel"/>
    <w:tmpl w:val="BAC229E6"/>
    <w:lvl w:ilvl="0" w:tplc="E32A46B6">
      <w:start w:val="1"/>
      <w:numFmt w:val="bullet"/>
      <w:lvlText w:val=""/>
      <w:lvlJc w:val="left"/>
      <w:pPr>
        <w:ind w:left="720" w:hanging="360"/>
      </w:pPr>
      <w:rPr>
        <w:rFonts w:ascii="Symbol" w:hAnsi="Symbol" w:hint="default"/>
      </w:rPr>
    </w:lvl>
    <w:lvl w:ilvl="1" w:tplc="0492D8DE">
      <w:start w:val="1"/>
      <w:numFmt w:val="bullet"/>
      <w:lvlText w:val="o"/>
      <w:lvlJc w:val="left"/>
      <w:pPr>
        <w:ind w:left="1440" w:hanging="360"/>
      </w:pPr>
      <w:rPr>
        <w:rFonts w:ascii="Courier New" w:hAnsi="Courier New" w:hint="default"/>
      </w:rPr>
    </w:lvl>
    <w:lvl w:ilvl="2" w:tplc="6C1E43DE">
      <w:start w:val="1"/>
      <w:numFmt w:val="bullet"/>
      <w:lvlText w:val=""/>
      <w:lvlJc w:val="left"/>
      <w:pPr>
        <w:ind w:left="2160" w:hanging="360"/>
      </w:pPr>
      <w:rPr>
        <w:rFonts w:ascii="Wingdings" w:hAnsi="Wingdings" w:hint="default"/>
      </w:rPr>
    </w:lvl>
    <w:lvl w:ilvl="3" w:tplc="0B643F88">
      <w:start w:val="1"/>
      <w:numFmt w:val="bullet"/>
      <w:lvlText w:val=""/>
      <w:lvlJc w:val="left"/>
      <w:pPr>
        <w:ind w:left="2880" w:hanging="360"/>
      </w:pPr>
      <w:rPr>
        <w:rFonts w:ascii="Symbol" w:hAnsi="Symbol" w:hint="default"/>
      </w:rPr>
    </w:lvl>
    <w:lvl w:ilvl="4" w:tplc="C94C1EBC">
      <w:start w:val="1"/>
      <w:numFmt w:val="bullet"/>
      <w:lvlText w:val="o"/>
      <w:lvlJc w:val="left"/>
      <w:pPr>
        <w:ind w:left="3600" w:hanging="360"/>
      </w:pPr>
      <w:rPr>
        <w:rFonts w:ascii="Courier New" w:hAnsi="Courier New" w:hint="default"/>
      </w:rPr>
    </w:lvl>
    <w:lvl w:ilvl="5" w:tplc="90E651C8">
      <w:start w:val="1"/>
      <w:numFmt w:val="bullet"/>
      <w:lvlText w:val=""/>
      <w:lvlJc w:val="left"/>
      <w:pPr>
        <w:ind w:left="4320" w:hanging="360"/>
      </w:pPr>
      <w:rPr>
        <w:rFonts w:ascii="Wingdings" w:hAnsi="Wingdings" w:hint="default"/>
      </w:rPr>
    </w:lvl>
    <w:lvl w:ilvl="6" w:tplc="F0D025DE">
      <w:start w:val="1"/>
      <w:numFmt w:val="bullet"/>
      <w:lvlText w:val=""/>
      <w:lvlJc w:val="left"/>
      <w:pPr>
        <w:ind w:left="5040" w:hanging="360"/>
      </w:pPr>
      <w:rPr>
        <w:rFonts w:ascii="Symbol" w:hAnsi="Symbol" w:hint="default"/>
      </w:rPr>
    </w:lvl>
    <w:lvl w:ilvl="7" w:tplc="24BEF8D0">
      <w:start w:val="1"/>
      <w:numFmt w:val="bullet"/>
      <w:lvlText w:val="o"/>
      <w:lvlJc w:val="left"/>
      <w:pPr>
        <w:ind w:left="5760" w:hanging="360"/>
      </w:pPr>
      <w:rPr>
        <w:rFonts w:ascii="Courier New" w:hAnsi="Courier New" w:hint="default"/>
      </w:rPr>
    </w:lvl>
    <w:lvl w:ilvl="8" w:tplc="DB084550">
      <w:start w:val="1"/>
      <w:numFmt w:val="bullet"/>
      <w:lvlText w:val=""/>
      <w:lvlJc w:val="left"/>
      <w:pPr>
        <w:ind w:left="6480" w:hanging="360"/>
      </w:pPr>
      <w:rPr>
        <w:rFonts w:ascii="Wingdings" w:hAnsi="Wingdings" w:hint="default"/>
      </w:rPr>
    </w:lvl>
  </w:abstractNum>
  <w:abstractNum w:abstractNumId="16">
    <w:nsid w:val="2ED15748"/>
    <w:multiLevelType w:val="singleLevel"/>
    <w:tmpl w:val="6F9882EA"/>
    <w:lvl w:ilvl="0">
      <w:start w:val="1"/>
      <w:numFmt w:val="decimal"/>
      <w:lvlText w:val="%1."/>
      <w:legacy w:legacy="1" w:legacySpace="0" w:legacyIndent="360"/>
      <w:lvlJc w:val="left"/>
      <w:pPr>
        <w:ind w:left="1440" w:hanging="360"/>
      </w:pPr>
    </w:lvl>
  </w:abstractNum>
  <w:abstractNum w:abstractNumId="17">
    <w:nsid w:val="36F76ACE"/>
    <w:multiLevelType w:val="hybridMultilevel"/>
    <w:tmpl w:val="4DCA9154"/>
    <w:lvl w:ilvl="0" w:tplc="D9F4EDE6">
      <w:start w:val="1"/>
      <w:numFmt w:val="bullet"/>
      <w:lvlText w:val=""/>
      <w:lvlJc w:val="left"/>
      <w:pPr>
        <w:ind w:left="720" w:hanging="360"/>
      </w:pPr>
      <w:rPr>
        <w:rFonts w:ascii="Symbol" w:hAnsi="Symbol" w:hint="default"/>
      </w:rPr>
    </w:lvl>
    <w:lvl w:ilvl="1" w:tplc="1E38BFDA">
      <w:start w:val="1"/>
      <w:numFmt w:val="bullet"/>
      <w:lvlText w:val="o"/>
      <w:lvlJc w:val="left"/>
      <w:pPr>
        <w:ind w:left="1440" w:hanging="360"/>
      </w:pPr>
      <w:rPr>
        <w:rFonts w:ascii="Courier New" w:hAnsi="Courier New" w:hint="default"/>
      </w:rPr>
    </w:lvl>
    <w:lvl w:ilvl="2" w:tplc="B5ECD1C8">
      <w:start w:val="1"/>
      <w:numFmt w:val="bullet"/>
      <w:lvlText w:val=""/>
      <w:lvlJc w:val="left"/>
      <w:pPr>
        <w:ind w:left="2160" w:hanging="360"/>
      </w:pPr>
      <w:rPr>
        <w:rFonts w:ascii="Wingdings" w:hAnsi="Wingdings" w:hint="default"/>
      </w:rPr>
    </w:lvl>
    <w:lvl w:ilvl="3" w:tplc="7F94D570">
      <w:start w:val="1"/>
      <w:numFmt w:val="bullet"/>
      <w:lvlText w:val=""/>
      <w:lvlJc w:val="left"/>
      <w:pPr>
        <w:ind w:left="2880" w:hanging="360"/>
      </w:pPr>
      <w:rPr>
        <w:rFonts w:ascii="Symbol" w:hAnsi="Symbol" w:hint="default"/>
      </w:rPr>
    </w:lvl>
    <w:lvl w:ilvl="4" w:tplc="A6FEDB6C">
      <w:start w:val="1"/>
      <w:numFmt w:val="bullet"/>
      <w:lvlText w:val="o"/>
      <w:lvlJc w:val="left"/>
      <w:pPr>
        <w:ind w:left="3600" w:hanging="360"/>
      </w:pPr>
      <w:rPr>
        <w:rFonts w:ascii="Courier New" w:hAnsi="Courier New" w:hint="default"/>
      </w:rPr>
    </w:lvl>
    <w:lvl w:ilvl="5" w:tplc="4DF62ACA">
      <w:start w:val="1"/>
      <w:numFmt w:val="bullet"/>
      <w:lvlText w:val=""/>
      <w:lvlJc w:val="left"/>
      <w:pPr>
        <w:ind w:left="4320" w:hanging="360"/>
      </w:pPr>
      <w:rPr>
        <w:rFonts w:ascii="Wingdings" w:hAnsi="Wingdings" w:hint="default"/>
      </w:rPr>
    </w:lvl>
    <w:lvl w:ilvl="6" w:tplc="05726208">
      <w:start w:val="1"/>
      <w:numFmt w:val="bullet"/>
      <w:lvlText w:val=""/>
      <w:lvlJc w:val="left"/>
      <w:pPr>
        <w:ind w:left="5040" w:hanging="360"/>
      </w:pPr>
      <w:rPr>
        <w:rFonts w:ascii="Symbol" w:hAnsi="Symbol" w:hint="default"/>
      </w:rPr>
    </w:lvl>
    <w:lvl w:ilvl="7" w:tplc="521C8C92">
      <w:start w:val="1"/>
      <w:numFmt w:val="bullet"/>
      <w:lvlText w:val="o"/>
      <w:lvlJc w:val="left"/>
      <w:pPr>
        <w:ind w:left="5760" w:hanging="360"/>
      </w:pPr>
      <w:rPr>
        <w:rFonts w:ascii="Courier New" w:hAnsi="Courier New" w:hint="default"/>
      </w:rPr>
    </w:lvl>
    <w:lvl w:ilvl="8" w:tplc="33E0864C">
      <w:start w:val="1"/>
      <w:numFmt w:val="bullet"/>
      <w:lvlText w:val=""/>
      <w:lvlJc w:val="left"/>
      <w:pPr>
        <w:ind w:left="6480" w:hanging="360"/>
      </w:pPr>
      <w:rPr>
        <w:rFonts w:ascii="Wingdings" w:hAnsi="Wingdings" w:hint="default"/>
      </w:rPr>
    </w:lvl>
  </w:abstractNum>
  <w:abstractNum w:abstractNumId="18">
    <w:nsid w:val="37B72497"/>
    <w:multiLevelType w:val="singleLevel"/>
    <w:tmpl w:val="0409000F"/>
    <w:lvl w:ilvl="0">
      <w:start w:val="1"/>
      <w:numFmt w:val="decimal"/>
      <w:lvlText w:val="%1."/>
      <w:lvlJc w:val="left"/>
      <w:pPr>
        <w:tabs>
          <w:tab w:val="num" w:pos="360"/>
        </w:tabs>
        <w:ind w:left="360" w:hanging="360"/>
      </w:pPr>
    </w:lvl>
  </w:abstractNum>
  <w:abstractNum w:abstractNumId="19">
    <w:nsid w:val="3A517357"/>
    <w:multiLevelType w:val="hybridMultilevel"/>
    <w:tmpl w:val="8DF21AE8"/>
    <w:lvl w:ilvl="0" w:tplc="04090001">
      <w:start w:val="1"/>
      <w:numFmt w:val="bullet"/>
      <w:lvlText w:val=""/>
      <w:lvlJc w:val="left"/>
      <w:pPr>
        <w:tabs>
          <w:tab w:val="num" w:pos="1044"/>
        </w:tabs>
        <w:ind w:left="1008" w:hanging="288"/>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4F8C6653"/>
    <w:multiLevelType w:val="hybridMultilevel"/>
    <w:tmpl w:val="99AE2A3A"/>
    <w:lvl w:ilvl="0" w:tplc="04090001">
      <w:start w:val="1"/>
      <w:numFmt w:val="bullet"/>
      <w:lvlText w:val=""/>
      <w:lvlJc w:val="left"/>
      <w:pPr>
        <w:tabs>
          <w:tab w:val="num" w:pos="1044"/>
        </w:tabs>
        <w:ind w:left="1008" w:hanging="288"/>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57E535A0"/>
    <w:multiLevelType w:val="hybridMultilevel"/>
    <w:tmpl w:val="0792CF96"/>
    <w:lvl w:ilvl="0" w:tplc="2FDC9038">
      <w:start w:val="1"/>
      <w:numFmt w:val="bullet"/>
      <w:lvlText w:val=""/>
      <w:lvlJc w:val="left"/>
      <w:pPr>
        <w:ind w:left="720" w:hanging="360"/>
      </w:pPr>
      <w:rPr>
        <w:rFonts w:ascii="Symbol" w:hAnsi="Symbol" w:hint="default"/>
      </w:rPr>
    </w:lvl>
    <w:lvl w:ilvl="1" w:tplc="6096BA12">
      <w:start w:val="1"/>
      <w:numFmt w:val="bullet"/>
      <w:lvlText w:val="o"/>
      <w:lvlJc w:val="left"/>
      <w:pPr>
        <w:ind w:left="1440" w:hanging="360"/>
      </w:pPr>
      <w:rPr>
        <w:rFonts w:ascii="Courier New" w:hAnsi="Courier New" w:hint="default"/>
      </w:rPr>
    </w:lvl>
    <w:lvl w:ilvl="2" w:tplc="B8485824">
      <w:start w:val="1"/>
      <w:numFmt w:val="bullet"/>
      <w:lvlText w:val=""/>
      <w:lvlJc w:val="left"/>
      <w:pPr>
        <w:ind w:left="2160" w:hanging="360"/>
      </w:pPr>
      <w:rPr>
        <w:rFonts w:ascii="Wingdings" w:hAnsi="Wingdings" w:hint="default"/>
      </w:rPr>
    </w:lvl>
    <w:lvl w:ilvl="3" w:tplc="E0803BFA">
      <w:start w:val="1"/>
      <w:numFmt w:val="bullet"/>
      <w:lvlText w:val=""/>
      <w:lvlJc w:val="left"/>
      <w:pPr>
        <w:ind w:left="2880" w:hanging="360"/>
      </w:pPr>
      <w:rPr>
        <w:rFonts w:ascii="Symbol" w:hAnsi="Symbol" w:hint="default"/>
      </w:rPr>
    </w:lvl>
    <w:lvl w:ilvl="4" w:tplc="5F2EF564">
      <w:start w:val="1"/>
      <w:numFmt w:val="bullet"/>
      <w:lvlText w:val="o"/>
      <w:lvlJc w:val="left"/>
      <w:pPr>
        <w:ind w:left="3600" w:hanging="360"/>
      </w:pPr>
      <w:rPr>
        <w:rFonts w:ascii="Courier New" w:hAnsi="Courier New" w:hint="default"/>
      </w:rPr>
    </w:lvl>
    <w:lvl w:ilvl="5" w:tplc="97147710">
      <w:start w:val="1"/>
      <w:numFmt w:val="bullet"/>
      <w:lvlText w:val=""/>
      <w:lvlJc w:val="left"/>
      <w:pPr>
        <w:ind w:left="4320" w:hanging="360"/>
      </w:pPr>
      <w:rPr>
        <w:rFonts w:ascii="Wingdings" w:hAnsi="Wingdings" w:hint="default"/>
      </w:rPr>
    </w:lvl>
    <w:lvl w:ilvl="6" w:tplc="0F207F74">
      <w:start w:val="1"/>
      <w:numFmt w:val="bullet"/>
      <w:lvlText w:val=""/>
      <w:lvlJc w:val="left"/>
      <w:pPr>
        <w:ind w:left="5040" w:hanging="360"/>
      </w:pPr>
      <w:rPr>
        <w:rFonts w:ascii="Symbol" w:hAnsi="Symbol" w:hint="default"/>
      </w:rPr>
    </w:lvl>
    <w:lvl w:ilvl="7" w:tplc="2B4209BC">
      <w:start w:val="1"/>
      <w:numFmt w:val="bullet"/>
      <w:lvlText w:val="o"/>
      <w:lvlJc w:val="left"/>
      <w:pPr>
        <w:ind w:left="5760" w:hanging="360"/>
      </w:pPr>
      <w:rPr>
        <w:rFonts w:ascii="Courier New" w:hAnsi="Courier New" w:hint="default"/>
      </w:rPr>
    </w:lvl>
    <w:lvl w:ilvl="8" w:tplc="E8CC80AC">
      <w:start w:val="1"/>
      <w:numFmt w:val="bullet"/>
      <w:lvlText w:val=""/>
      <w:lvlJc w:val="left"/>
      <w:pPr>
        <w:ind w:left="6480" w:hanging="360"/>
      </w:pPr>
      <w:rPr>
        <w:rFonts w:ascii="Wingdings" w:hAnsi="Wingdings" w:hint="default"/>
      </w:rPr>
    </w:lvl>
  </w:abstractNum>
  <w:abstractNum w:abstractNumId="24">
    <w:nsid w:val="5B7F62F4"/>
    <w:multiLevelType w:val="hybridMultilevel"/>
    <w:tmpl w:val="DCBCA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27">
    <w:nsid w:val="69F11F71"/>
    <w:multiLevelType w:val="hybridMultilevel"/>
    <w:tmpl w:val="E76A9184"/>
    <w:lvl w:ilvl="0" w:tplc="03F42B28">
      <w:start w:val="1"/>
      <w:numFmt w:val="bullet"/>
      <w:lvlText w:val=""/>
      <w:lvlJc w:val="left"/>
      <w:pPr>
        <w:ind w:left="720" w:hanging="360"/>
      </w:pPr>
      <w:rPr>
        <w:rFonts w:ascii="Symbol" w:hAnsi="Symbol" w:hint="default"/>
      </w:rPr>
    </w:lvl>
    <w:lvl w:ilvl="1" w:tplc="E864E48A">
      <w:start w:val="1"/>
      <w:numFmt w:val="bullet"/>
      <w:lvlText w:val="o"/>
      <w:lvlJc w:val="left"/>
      <w:pPr>
        <w:ind w:left="1440" w:hanging="360"/>
      </w:pPr>
      <w:rPr>
        <w:rFonts w:ascii="Courier New" w:hAnsi="Courier New" w:hint="default"/>
      </w:rPr>
    </w:lvl>
    <w:lvl w:ilvl="2" w:tplc="32AEB79A">
      <w:start w:val="1"/>
      <w:numFmt w:val="bullet"/>
      <w:lvlText w:val=""/>
      <w:lvlJc w:val="left"/>
      <w:pPr>
        <w:ind w:left="2160" w:hanging="360"/>
      </w:pPr>
      <w:rPr>
        <w:rFonts w:ascii="Wingdings" w:hAnsi="Wingdings" w:hint="default"/>
      </w:rPr>
    </w:lvl>
    <w:lvl w:ilvl="3" w:tplc="3C22417E">
      <w:start w:val="1"/>
      <w:numFmt w:val="bullet"/>
      <w:lvlText w:val=""/>
      <w:lvlJc w:val="left"/>
      <w:pPr>
        <w:ind w:left="2880" w:hanging="360"/>
      </w:pPr>
      <w:rPr>
        <w:rFonts w:ascii="Symbol" w:hAnsi="Symbol" w:hint="default"/>
      </w:rPr>
    </w:lvl>
    <w:lvl w:ilvl="4" w:tplc="DC3A2D9E">
      <w:start w:val="1"/>
      <w:numFmt w:val="bullet"/>
      <w:lvlText w:val="o"/>
      <w:lvlJc w:val="left"/>
      <w:pPr>
        <w:ind w:left="3600" w:hanging="360"/>
      </w:pPr>
      <w:rPr>
        <w:rFonts w:ascii="Courier New" w:hAnsi="Courier New" w:hint="default"/>
      </w:rPr>
    </w:lvl>
    <w:lvl w:ilvl="5" w:tplc="6BAAC4E4">
      <w:start w:val="1"/>
      <w:numFmt w:val="bullet"/>
      <w:lvlText w:val=""/>
      <w:lvlJc w:val="left"/>
      <w:pPr>
        <w:ind w:left="4320" w:hanging="360"/>
      </w:pPr>
      <w:rPr>
        <w:rFonts w:ascii="Wingdings" w:hAnsi="Wingdings" w:hint="default"/>
      </w:rPr>
    </w:lvl>
    <w:lvl w:ilvl="6" w:tplc="E6861F42">
      <w:start w:val="1"/>
      <w:numFmt w:val="bullet"/>
      <w:lvlText w:val=""/>
      <w:lvlJc w:val="left"/>
      <w:pPr>
        <w:ind w:left="5040" w:hanging="360"/>
      </w:pPr>
      <w:rPr>
        <w:rFonts w:ascii="Symbol" w:hAnsi="Symbol" w:hint="default"/>
      </w:rPr>
    </w:lvl>
    <w:lvl w:ilvl="7" w:tplc="A86E33F6">
      <w:start w:val="1"/>
      <w:numFmt w:val="bullet"/>
      <w:lvlText w:val="o"/>
      <w:lvlJc w:val="left"/>
      <w:pPr>
        <w:ind w:left="5760" w:hanging="360"/>
      </w:pPr>
      <w:rPr>
        <w:rFonts w:ascii="Courier New" w:hAnsi="Courier New" w:hint="default"/>
      </w:rPr>
    </w:lvl>
    <w:lvl w:ilvl="8" w:tplc="CC020BA6">
      <w:start w:val="1"/>
      <w:numFmt w:val="bullet"/>
      <w:lvlText w:val=""/>
      <w:lvlJc w:val="left"/>
      <w:pPr>
        <w:ind w:left="6480" w:hanging="360"/>
      </w:pPr>
      <w:rPr>
        <w:rFonts w:ascii="Wingdings" w:hAnsi="Wingdings" w:hint="default"/>
      </w:rPr>
    </w:lvl>
  </w:abstractNum>
  <w:abstractNum w:abstractNumId="28">
    <w:nsid w:val="786B7F6A"/>
    <w:multiLevelType w:val="hybridMultilevel"/>
    <w:tmpl w:val="9564811E"/>
    <w:lvl w:ilvl="0" w:tplc="CD5CF7A0">
      <w:start w:val="1"/>
      <w:numFmt w:val="bullet"/>
      <w:lvlText w:val=""/>
      <w:lvlJc w:val="left"/>
      <w:pPr>
        <w:ind w:left="720" w:hanging="360"/>
      </w:pPr>
      <w:rPr>
        <w:rFonts w:ascii="Symbol" w:hAnsi="Symbol" w:hint="default"/>
      </w:rPr>
    </w:lvl>
    <w:lvl w:ilvl="1" w:tplc="4C5CE52A">
      <w:start w:val="1"/>
      <w:numFmt w:val="bullet"/>
      <w:lvlText w:val="o"/>
      <w:lvlJc w:val="left"/>
      <w:pPr>
        <w:ind w:left="1440" w:hanging="360"/>
      </w:pPr>
      <w:rPr>
        <w:rFonts w:ascii="Courier New" w:hAnsi="Courier New" w:hint="default"/>
      </w:rPr>
    </w:lvl>
    <w:lvl w:ilvl="2" w:tplc="017E7C9C">
      <w:start w:val="1"/>
      <w:numFmt w:val="bullet"/>
      <w:lvlText w:val=""/>
      <w:lvlJc w:val="left"/>
      <w:pPr>
        <w:ind w:left="2160" w:hanging="360"/>
      </w:pPr>
      <w:rPr>
        <w:rFonts w:ascii="Wingdings" w:hAnsi="Wingdings" w:hint="default"/>
      </w:rPr>
    </w:lvl>
    <w:lvl w:ilvl="3" w:tplc="EC40E74A">
      <w:start w:val="1"/>
      <w:numFmt w:val="bullet"/>
      <w:lvlText w:val=""/>
      <w:lvlJc w:val="left"/>
      <w:pPr>
        <w:ind w:left="2880" w:hanging="360"/>
      </w:pPr>
      <w:rPr>
        <w:rFonts w:ascii="Symbol" w:hAnsi="Symbol" w:hint="default"/>
      </w:rPr>
    </w:lvl>
    <w:lvl w:ilvl="4" w:tplc="92C62B94">
      <w:start w:val="1"/>
      <w:numFmt w:val="bullet"/>
      <w:lvlText w:val="o"/>
      <w:lvlJc w:val="left"/>
      <w:pPr>
        <w:ind w:left="3600" w:hanging="360"/>
      </w:pPr>
      <w:rPr>
        <w:rFonts w:ascii="Courier New" w:hAnsi="Courier New" w:hint="default"/>
      </w:rPr>
    </w:lvl>
    <w:lvl w:ilvl="5" w:tplc="474CA432">
      <w:start w:val="1"/>
      <w:numFmt w:val="bullet"/>
      <w:lvlText w:val=""/>
      <w:lvlJc w:val="left"/>
      <w:pPr>
        <w:ind w:left="4320" w:hanging="360"/>
      </w:pPr>
      <w:rPr>
        <w:rFonts w:ascii="Wingdings" w:hAnsi="Wingdings" w:hint="default"/>
      </w:rPr>
    </w:lvl>
    <w:lvl w:ilvl="6" w:tplc="86EA6960">
      <w:start w:val="1"/>
      <w:numFmt w:val="bullet"/>
      <w:lvlText w:val=""/>
      <w:lvlJc w:val="left"/>
      <w:pPr>
        <w:ind w:left="5040" w:hanging="360"/>
      </w:pPr>
      <w:rPr>
        <w:rFonts w:ascii="Symbol" w:hAnsi="Symbol" w:hint="default"/>
      </w:rPr>
    </w:lvl>
    <w:lvl w:ilvl="7" w:tplc="ED383C98">
      <w:start w:val="1"/>
      <w:numFmt w:val="bullet"/>
      <w:lvlText w:val="o"/>
      <w:lvlJc w:val="left"/>
      <w:pPr>
        <w:ind w:left="5760" w:hanging="360"/>
      </w:pPr>
      <w:rPr>
        <w:rFonts w:ascii="Courier New" w:hAnsi="Courier New" w:hint="default"/>
      </w:rPr>
    </w:lvl>
    <w:lvl w:ilvl="8" w:tplc="F432A8E0">
      <w:start w:val="1"/>
      <w:numFmt w:val="bullet"/>
      <w:lvlText w:val=""/>
      <w:lvlJc w:val="left"/>
      <w:pPr>
        <w:ind w:left="6480" w:hanging="360"/>
      </w:pPr>
      <w:rPr>
        <w:rFonts w:ascii="Wingdings" w:hAnsi="Wingdings" w:hint="default"/>
      </w:rPr>
    </w:lvl>
  </w:abstractNum>
  <w:abstractNum w:abstractNumId="29">
    <w:nsid w:val="78AA5A94"/>
    <w:multiLevelType w:val="hybridMultilevel"/>
    <w:tmpl w:val="64023820"/>
    <w:lvl w:ilvl="0" w:tplc="AB36D4FA">
      <w:start w:val="1"/>
      <w:numFmt w:val="bullet"/>
      <w:lvlText w:val=""/>
      <w:lvlJc w:val="left"/>
      <w:pPr>
        <w:ind w:left="720" w:hanging="360"/>
      </w:pPr>
      <w:rPr>
        <w:rFonts w:ascii="Symbol" w:hAnsi="Symbol" w:hint="default"/>
      </w:rPr>
    </w:lvl>
    <w:lvl w:ilvl="1" w:tplc="1B46B74C">
      <w:start w:val="1"/>
      <w:numFmt w:val="bullet"/>
      <w:lvlText w:val="o"/>
      <w:lvlJc w:val="left"/>
      <w:pPr>
        <w:ind w:left="1440" w:hanging="360"/>
      </w:pPr>
      <w:rPr>
        <w:rFonts w:ascii="Courier New" w:hAnsi="Courier New" w:hint="default"/>
      </w:rPr>
    </w:lvl>
    <w:lvl w:ilvl="2" w:tplc="8410F848">
      <w:start w:val="1"/>
      <w:numFmt w:val="bullet"/>
      <w:lvlText w:val=""/>
      <w:lvlJc w:val="left"/>
      <w:pPr>
        <w:ind w:left="2160" w:hanging="360"/>
      </w:pPr>
      <w:rPr>
        <w:rFonts w:ascii="Wingdings" w:hAnsi="Wingdings" w:hint="default"/>
      </w:rPr>
    </w:lvl>
    <w:lvl w:ilvl="3" w:tplc="83F25D42">
      <w:start w:val="1"/>
      <w:numFmt w:val="bullet"/>
      <w:lvlText w:val=""/>
      <w:lvlJc w:val="left"/>
      <w:pPr>
        <w:ind w:left="2880" w:hanging="360"/>
      </w:pPr>
      <w:rPr>
        <w:rFonts w:ascii="Symbol" w:hAnsi="Symbol" w:hint="default"/>
      </w:rPr>
    </w:lvl>
    <w:lvl w:ilvl="4" w:tplc="452AB26C">
      <w:start w:val="1"/>
      <w:numFmt w:val="bullet"/>
      <w:lvlText w:val="o"/>
      <w:lvlJc w:val="left"/>
      <w:pPr>
        <w:ind w:left="3600" w:hanging="360"/>
      </w:pPr>
      <w:rPr>
        <w:rFonts w:ascii="Courier New" w:hAnsi="Courier New" w:hint="default"/>
      </w:rPr>
    </w:lvl>
    <w:lvl w:ilvl="5" w:tplc="8D8E065E">
      <w:start w:val="1"/>
      <w:numFmt w:val="bullet"/>
      <w:lvlText w:val=""/>
      <w:lvlJc w:val="left"/>
      <w:pPr>
        <w:ind w:left="4320" w:hanging="360"/>
      </w:pPr>
      <w:rPr>
        <w:rFonts w:ascii="Wingdings" w:hAnsi="Wingdings" w:hint="default"/>
      </w:rPr>
    </w:lvl>
    <w:lvl w:ilvl="6" w:tplc="C81EA4B8">
      <w:start w:val="1"/>
      <w:numFmt w:val="bullet"/>
      <w:lvlText w:val=""/>
      <w:lvlJc w:val="left"/>
      <w:pPr>
        <w:ind w:left="5040" w:hanging="360"/>
      </w:pPr>
      <w:rPr>
        <w:rFonts w:ascii="Symbol" w:hAnsi="Symbol" w:hint="default"/>
      </w:rPr>
    </w:lvl>
    <w:lvl w:ilvl="7" w:tplc="B3903A4C">
      <w:start w:val="1"/>
      <w:numFmt w:val="bullet"/>
      <w:lvlText w:val="o"/>
      <w:lvlJc w:val="left"/>
      <w:pPr>
        <w:ind w:left="5760" w:hanging="360"/>
      </w:pPr>
      <w:rPr>
        <w:rFonts w:ascii="Courier New" w:hAnsi="Courier New" w:hint="default"/>
      </w:rPr>
    </w:lvl>
    <w:lvl w:ilvl="8" w:tplc="DD103C68">
      <w:start w:val="1"/>
      <w:numFmt w:val="bullet"/>
      <w:lvlText w:val=""/>
      <w:lvlJc w:val="left"/>
      <w:pPr>
        <w:ind w:left="6480" w:hanging="360"/>
      </w:pPr>
      <w:rPr>
        <w:rFonts w:ascii="Wingdings" w:hAnsi="Wingdings" w:hint="default"/>
      </w:rPr>
    </w:lvl>
  </w:abstractNum>
  <w:abstractNum w:abstractNumId="30">
    <w:nsid w:val="7ADD3B11"/>
    <w:multiLevelType w:val="singleLevel"/>
    <w:tmpl w:val="0409000F"/>
    <w:lvl w:ilvl="0">
      <w:start w:val="1"/>
      <w:numFmt w:val="decimal"/>
      <w:lvlText w:val="%1."/>
      <w:lvlJc w:val="left"/>
      <w:pPr>
        <w:tabs>
          <w:tab w:val="num" w:pos="360"/>
        </w:tabs>
        <w:ind w:left="360" w:hanging="360"/>
      </w:pPr>
    </w:lvl>
  </w:abstractNum>
  <w:num w:numId="1">
    <w:abstractNumId w:val="28"/>
  </w:num>
  <w:num w:numId="2">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3">
    <w:abstractNumId w:val="8"/>
  </w:num>
  <w:num w:numId="4">
    <w:abstractNumId w:val="26"/>
  </w:num>
  <w:num w:numId="5">
    <w:abstractNumId w:val="2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2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2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2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2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2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1">
    <w:abstractNumId w:val="12"/>
  </w:num>
  <w:num w:numId="12">
    <w:abstractNumId w:val="18"/>
  </w:num>
  <w:num w:numId="13">
    <w:abstractNumId w:val="5"/>
  </w:num>
  <w:num w:numId="14">
    <w:abstractNumId w:val="13"/>
  </w:num>
  <w:num w:numId="15">
    <w:abstractNumId w:val="1"/>
  </w:num>
  <w:num w:numId="16">
    <w:abstractNumId w:val="1"/>
    <w:lvlOverride w:ilvl="0">
      <w:lvl w:ilvl="0">
        <w:start w:val="1"/>
        <w:numFmt w:val="decimal"/>
        <w:lvlText w:val="%1."/>
        <w:legacy w:legacy="1" w:legacySpace="0" w:legacyIndent="360"/>
        <w:lvlJc w:val="left"/>
        <w:pPr>
          <w:ind w:left="1440" w:hanging="360"/>
        </w:pPr>
      </w:lvl>
    </w:lvlOverride>
  </w:num>
  <w:num w:numId="17">
    <w:abstractNumId w:val="16"/>
  </w:num>
  <w:num w:numId="18">
    <w:abstractNumId w:val="30"/>
  </w:num>
  <w:num w:numId="19">
    <w:abstractNumId w:val="21"/>
  </w:num>
  <w:num w:numId="20">
    <w:abstractNumId w:val="11"/>
  </w:num>
  <w:num w:numId="21">
    <w:abstractNumId w:val="6"/>
  </w:num>
  <w:num w:numId="22">
    <w:abstractNumId w:val="25"/>
  </w:num>
  <w:num w:numId="23">
    <w:abstractNumId w:val="20"/>
  </w:num>
  <w:num w:numId="24">
    <w:abstractNumId w:val="22"/>
  </w:num>
  <w:num w:numId="25">
    <w:abstractNumId w:val="10"/>
  </w:num>
  <w:num w:numId="26">
    <w:abstractNumId w:val="2"/>
  </w:num>
  <w:num w:numId="27">
    <w:abstractNumId w:val="3"/>
  </w:num>
  <w:num w:numId="28">
    <w:abstractNumId w:val="19"/>
  </w:num>
  <w:num w:numId="29">
    <w:abstractNumId w:val="7"/>
  </w:num>
  <w:num w:numId="30">
    <w:abstractNumId w:val="29"/>
  </w:num>
  <w:num w:numId="31">
    <w:abstractNumId w:val="27"/>
  </w:num>
  <w:num w:numId="32">
    <w:abstractNumId w:val="4"/>
  </w:num>
  <w:num w:numId="33">
    <w:abstractNumId w:val="23"/>
  </w:num>
  <w:num w:numId="34">
    <w:abstractNumId w:val="15"/>
  </w:num>
  <w:num w:numId="35">
    <w:abstractNumId w:val="17"/>
  </w:num>
  <w:num w:numId="36">
    <w:abstractNumId w:val="14"/>
  </w:num>
  <w:num w:numId="37">
    <w:abstractNumId w:val="24"/>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intFractionalCharacterWidth/>
  <w:activeWritingStyle w:appName="MSWord" w:lang="en-US" w:vendorID="64" w:dllVersion="131077"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391"/>
    <w:rsid w:val="00016922"/>
    <w:rsid w:val="00032F24"/>
    <w:rsid w:val="000577A1"/>
    <w:rsid w:val="00066524"/>
    <w:rsid w:val="000A708F"/>
    <w:rsid w:val="000B1873"/>
    <w:rsid w:val="000C17D7"/>
    <w:rsid w:val="000F6619"/>
    <w:rsid w:val="001000E1"/>
    <w:rsid w:val="00112E7B"/>
    <w:rsid w:val="0011503B"/>
    <w:rsid w:val="00120D22"/>
    <w:rsid w:val="00124435"/>
    <w:rsid w:val="00166AE6"/>
    <w:rsid w:val="00170A2B"/>
    <w:rsid w:val="001711D1"/>
    <w:rsid w:val="001764C9"/>
    <w:rsid w:val="001A0070"/>
    <w:rsid w:val="001A410D"/>
    <w:rsid w:val="001A7FC8"/>
    <w:rsid w:val="001E2C97"/>
    <w:rsid w:val="001E6259"/>
    <w:rsid w:val="00247E70"/>
    <w:rsid w:val="00253276"/>
    <w:rsid w:val="002577CA"/>
    <w:rsid w:val="00262E23"/>
    <w:rsid w:val="00266EBC"/>
    <w:rsid w:val="00270593"/>
    <w:rsid w:val="002804A6"/>
    <w:rsid w:val="00293A74"/>
    <w:rsid w:val="00294F5D"/>
    <w:rsid w:val="00296AFE"/>
    <w:rsid w:val="002972E5"/>
    <w:rsid w:val="002A01AA"/>
    <w:rsid w:val="002E57D8"/>
    <w:rsid w:val="002F043E"/>
    <w:rsid w:val="00306C29"/>
    <w:rsid w:val="003102BF"/>
    <w:rsid w:val="0031545B"/>
    <w:rsid w:val="00321F44"/>
    <w:rsid w:val="00356164"/>
    <w:rsid w:val="003868B9"/>
    <w:rsid w:val="003B3BB5"/>
    <w:rsid w:val="003B4449"/>
    <w:rsid w:val="003B57B7"/>
    <w:rsid w:val="003D2684"/>
    <w:rsid w:val="003E381B"/>
    <w:rsid w:val="003E79A1"/>
    <w:rsid w:val="003F1368"/>
    <w:rsid w:val="003F393C"/>
    <w:rsid w:val="003F5743"/>
    <w:rsid w:val="004032C3"/>
    <w:rsid w:val="00451706"/>
    <w:rsid w:val="00467CB9"/>
    <w:rsid w:val="00485C28"/>
    <w:rsid w:val="00486451"/>
    <w:rsid w:val="00490B06"/>
    <w:rsid w:val="004964BC"/>
    <w:rsid w:val="004B5F06"/>
    <w:rsid w:val="004C28A3"/>
    <w:rsid w:val="004C2D5B"/>
    <w:rsid w:val="004E2E90"/>
    <w:rsid w:val="00505FA2"/>
    <w:rsid w:val="00535EC9"/>
    <w:rsid w:val="0054587E"/>
    <w:rsid w:val="00563A03"/>
    <w:rsid w:val="00584253"/>
    <w:rsid w:val="005844A5"/>
    <w:rsid w:val="00586EAD"/>
    <w:rsid w:val="005A3FD2"/>
    <w:rsid w:val="005C3AB1"/>
    <w:rsid w:val="005D6795"/>
    <w:rsid w:val="005E1B29"/>
    <w:rsid w:val="006004F7"/>
    <w:rsid w:val="00624832"/>
    <w:rsid w:val="00643041"/>
    <w:rsid w:val="00650729"/>
    <w:rsid w:val="00652E82"/>
    <w:rsid w:val="0066556E"/>
    <w:rsid w:val="00665749"/>
    <w:rsid w:val="0069434F"/>
    <w:rsid w:val="0069786C"/>
    <w:rsid w:val="006C075A"/>
    <w:rsid w:val="006C1216"/>
    <w:rsid w:val="006E79F5"/>
    <w:rsid w:val="00707691"/>
    <w:rsid w:val="00733330"/>
    <w:rsid w:val="007361A4"/>
    <w:rsid w:val="007431C9"/>
    <w:rsid w:val="00762D50"/>
    <w:rsid w:val="00773733"/>
    <w:rsid w:val="00782AB0"/>
    <w:rsid w:val="0078679E"/>
    <w:rsid w:val="007910F0"/>
    <w:rsid w:val="00797251"/>
    <w:rsid w:val="007A54F6"/>
    <w:rsid w:val="007B1C82"/>
    <w:rsid w:val="007B5045"/>
    <w:rsid w:val="007D4D93"/>
    <w:rsid w:val="007F31BB"/>
    <w:rsid w:val="00810279"/>
    <w:rsid w:val="00817E81"/>
    <w:rsid w:val="0082055F"/>
    <w:rsid w:val="008264B0"/>
    <w:rsid w:val="008312FA"/>
    <w:rsid w:val="008516D2"/>
    <w:rsid w:val="008517B9"/>
    <w:rsid w:val="0085238D"/>
    <w:rsid w:val="0089638E"/>
    <w:rsid w:val="008A0BC1"/>
    <w:rsid w:val="008A2009"/>
    <w:rsid w:val="009023F9"/>
    <w:rsid w:val="00911742"/>
    <w:rsid w:val="00913BBE"/>
    <w:rsid w:val="00920E35"/>
    <w:rsid w:val="00922B45"/>
    <w:rsid w:val="009238A9"/>
    <w:rsid w:val="009259F3"/>
    <w:rsid w:val="009430E9"/>
    <w:rsid w:val="0095037E"/>
    <w:rsid w:val="0096540E"/>
    <w:rsid w:val="0098220F"/>
    <w:rsid w:val="0098408D"/>
    <w:rsid w:val="009BB6B3"/>
    <w:rsid w:val="009C0891"/>
    <w:rsid w:val="009F6142"/>
    <w:rsid w:val="00A00DD8"/>
    <w:rsid w:val="00A04E7B"/>
    <w:rsid w:val="00A07A08"/>
    <w:rsid w:val="00A15277"/>
    <w:rsid w:val="00A2484B"/>
    <w:rsid w:val="00A32AC8"/>
    <w:rsid w:val="00A34C3E"/>
    <w:rsid w:val="00A35BA0"/>
    <w:rsid w:val="00A44B17"/>
    <w:rsid w:val="00A6279A"/>
    <w:rsid w:val="00A844CA"/>
    <w:rsid w:val="00AA23CC"/>
    <w:rsid w:val="00AB4F17"/>
    <w:rsid w:val="00AD17EF"/>
    <w:rsid w:val="00AE3C3C"/>
    <w:rsid w:val="00AF7AFA"/>
    <w:rsid w:val="00B03094"/>
    <w:rsid w:val="00B14A56"/>
    <w:rsid w:val="00B2679C"/>
    <w:rsid w:val="00B6796F"/>
    <w:rsid w:val="00B92BEC"/>
    <w:rsid w:val="00B93287"/>
    <w:rsid w:val="00BB1ACA"/>
    <w:rsid w:val="00BB208B"/>
    <w:rsid w:val="00BB3155"/>
    <w:rsid w:val="00BB43F9"/>
    <w:rsid w:val="00BC5523"/>
    <w:rsid w:val="00BD0AD7"/>
    <w:rsid w:val="00BE78D7"/>
    <w:rsid w:val="00BF68D6"/>
    <w:rsid w:val="00C02B6E"/>
    <w:rsid w:val="00C122AE"/>
    <w:rsid w:val="00C4009D"/>
    <w:rsid w:val="00C55697"/>
    <w:rsid w:val="00C95086"/>
    <w:rsid w:val="00C96E1B"/>
    <w:rsid w:val="00CA5B5C"/>
    <w:rsid w:val="00CB1F3B"/>
    <w:rsid w:val="00CB7CE4"/>
    <w:rsid w:val="00CC0668"/>
    <w:rsid w:val="00CC1104"/>
    <w:rsid w:val="00CD464F"/>
    <w:rsid w:val="00CF2AB6"/>
    <w:rsid w:val="00CF74D9"/>
    <w:rsid w:val="00D04AE1"/>
    <w:rsid w:val="00D3779B"/>
    <w:rsid w:val="00D4199E"/>
    <w:rsid w:val="00D517ED"/>
    <w:rsid w:val="00D706B2"/>
    <w:rsid w:val="00D83633"/>
    <w:rsid w:val="00DD0E1E"/>
    <w:rsid w:val="00DD2B35"/>
    <w:rsid w:val="00DD6F36"/>
    <w:rsid w:val="00DE2104"/>
    <w:rsid w:val="00DE2283"/>
    <w:rsid w:val="00E11B9B"/>
    <w:rsid w:val="00E21391"/>
    <w:rsid w:val="00E23F2A"/>
    <w:rsid w:val="00E24FA0"/>
    <w:rsid w:val="00E6051F"/>
    <w:rsid w:val="00E727F3"/>
    <w:rsid w:val="00E800A7"/>
    <w:rsid w:val="00E81140"/>
    <w:rsid w:val="00E82701"/>
    <w:rsid w:val="00E86098"/>
    <w:rsid w:val="00E90985"/>
    <w:rsid w:val="00E941E4"/>
    <w:rsid w:val="00E9653F"/>
    <w:rsid w:val="00EA279C"/>
    <w:rsid w:val="00EB72F9"/>
    <w:rsid w:val="00EC2A3A"/>
    <w:rsid w:val="00EE2E4B"/>
    <w:rsid w:val="00EF5AE5"/>
    <w:rsid w:val="00F01538"/>
    <w:rsid w:val="00F051C5"/>
    <w:rsid w:val="00F14CEC"/>
    <w:rsid w:val="00F37D3E"/>
    <w:rsid w:val="00F50554"/>
    <w:rsid w:val="00F7554F"/>
    <w:rsid w:val="00F83761"/>
    <w:rsid w:val="00F90D5E"/>
    <w:rsid w:val="00F95519"/>
    <w:rsid w:val="00FB64DC"/>
    <w:rsid w:val="00FD07F4"/>
    <w:rsid w:val="00FD2A36"/>
    <w:rsid w:val="00FD715A"/>
    <w:rsid w:val="00FE488F"/>
    <w:rsid w:val="00FF4C07"/>
    <w:rsid w:val="00FF6B43"/>
    <w:rsid w:val="041C17A2"/>
    <w:rsid w:val="05435849"/>
    <w:rsid w:val="0C2FE05B"/>
    <w:rsid w:val="1973E25A"/>
    <w:rsid w:val="1C3BB9BA"/>
    <w:rsid w:val="2318B637"/>
    <w:rsid w:val="255D3711"/>
    <w:rsid w:val="2BF01D33"/>
    <w:rsid w:val="2CBBE56A"/>
    <w:rsid w:val="3AE6F779"/>
    <w:rsid w:val="42B4AA03"/>
    <w:rsid w:val="4C8D9E9F"/>
    <w:rsid w:val="4EBDE8CF"/>
    <w:rsid w:val="5CC90119"/>
    <w:rsid w:val="6AE502BE"/>
    <w:rsid w:val="6DB19585"/>
    <w:rsid w:val="71F8CC59"/>
    <w:rsid w:val="73EEB920"/>
    <w:rsid w:val="7825D7B6"/>
    <w:rsid w:val="7A6721B2"/>
    <w:rsid w:val="7AB266FD"/>
    <w:rsid w:val="7C4C6602"/>
    <w:rsid w:val="7EA9E6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4"/>
    <o:shapelayout v:ext="edit">
      <o:idmap v:ext="edit" data="1"/>
    </o:shapelayout>
  </w:shapeDefaults>
  <w:decimalSymbol w:val="."/>
  <w:listSeparator w:val=","/>
  <w14:docId w14:val="70E4E518"/>
  <w15:docId w15:val="{7E8B2E31-E3B7-488D-92E5-F7FD1C2F3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paragraph" w:styleId="CommentSubject">
    <w:name w:val="annotation subject"/>
    <w:basedOn w:val="CommentText"/>
    <w:next w:val="CommentText"/>
    <w:link w:val="CommentSubjectChar"/>
    <w:semiHidden/>
    <w:unhideWhenUsed/>
    <w:rsid w:val="00F051C5"/>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F051C5"/>
    <w:rPr>
      <w:rFonts w:ascii="Arial" w:hAnsi="Arial"/>
      <w:sz w:val="24"/>
    </w:rPr>
  </w:style>
  <w:style w:type="character" w:customStyle="1" w:styleId="CommentSubjectChar">
    <w:name w:val="Comment Subject Char"/>
    <w:basedOn w:val="CommentTextChar"/>
    <w:link w:val="CommentSubject"/>
    <w:semiHidden/>
    <w:rsid w:val="00F051C5"/>
    <w:rPr>
      <w:rFonts w:ascii="Arial" w:hAnsi="Arial"/>
      <w:b/>
      <w:bCs/>
      <w:sz w:val="24"/>
    </w:rPr>
  </w:style>
  <w:style w:type="paragraph" w:styleId="Revision">
    <w:name w:val="Revision"/>
    <w:hidden/>
    <w:uiPriority w:val="99"/>
    <w:semiHidden/>
    <w:rsid w:val="003868B9"/>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gregory.wilkinson@mavs.uta.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se.caballero@mavs.uta.edu"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mailto:Nick.parker@mavs.uta.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Kristina.jefferson@mavs.uta.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B7AED-F6C1-49E0-9156-494FC0436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FIDELITY.DOT</Template>
  <TotalTime>1119</TotalTime>
  <Pages>15</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7625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Greg Wilkinson</cp:lastModifiedBy>
  <cp:revision>7</cp:revision>
  <cp:lastPrinted>2003-02-11T21:35:00Z</cp:lastPrinted>
  <dcterms:created xsi:type="dcterms:W3CDTF">2015-05-05T08:52:00Z</dcterms:created>
  <dcterms:modified xsi:type="dcterms:W3CDTF">2015-05-07T11:27:00Z</dcterms:modified>
</cp:coreProperties>
</file>